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41249">
      <w:pPr>
        <w:bidi w:val="0"/>
        <w:jc w:val="center"/>
        <w:rPr>
          <w:rFonts w:hint="eastAsia" w:ascii="微软雅黑" w:hAnsi="微软雅黑"/>
          <w:b/>
          <w:bCs/>
          <w:color w:val="000000"/>
          <w:sz w:val="32"/>
          <w:szCs w:val="32"/>
          <w:lang w:eastAsia="zh"/>
          <w:woUserID w:val="1"/>
        </w:rPr>
      </w:pPr>
      <w:r>
        <w:rPr>
          <w:rFonts w:hint="eastAsia" w:ascii="微软雅黑" w:hAnsi="微软雅黑"/>
          <w:b/>
          <w:bCs/>
          <w:color w:val="000000"/>
          <w:sz w:val="32"/>
          <w:szCs w:val="32"/>
          <w:woUserID w:val="1"/>
        </w:rPr>
        <w:t>202</w:t>
      </w:r>
      <w:r>
        <w:rPr>
          <w:rFonts w:hint="eastAsia" w:ascii="微软雅黑" w:hAnsi="微软雅黑"/>
          <w:b/>
          <w:bCs/>
          <w:color w:val="000000"/>
          <w:sz w:val="32"/>
          <w:szCs w:val="32"/>
          <w:lang w:eastAsia="zh"/>
          <w:woUserID w:val="1"/>
        </w:rPr>
        <w:t>6</w:t>
      </w:r>
      <w:r>
        <w:rPr>
          <w:rFonts w:hint="eastAsia" w:ascii="微软雅黑" w:hAnsi="微软雅黑"/>
          <w:b/>
          <w:bCs/>
          <w:color w:val="000000"/>
          <w:sz w:val="32"/>
          <w:szCs w:val="32"/>
          <w:woUserID w:val="1"/>
        </w:rPr>
        <w:t>年</w:t>
      </w:r>
      <w:r>
        <w:rPr>
          <w:rFonts w:hint="eastAsia" w:ascii="微软雅黑" w:hAnsi="微软雅黑"/>
          <w:b/>
          <w:bCs/>
          <w:color w:val="000000"/>
          <w:sz w:val="32"/>
          <w:szCs w:val="32"/>
          <w:lang w:val="en-US" w:eastAsia="zh-CN"/>
          <w:woUserID w:val="1"/>
        </w:rPr>
        <w:t>5</w:t>
      </w:r>
      <w:r>
        <w:rPr>
          <w:rFonts w:hint="eastAsia" w:ascii="微软雅黑" w:hAnsi="微软雅黑"/>
          <w:b/>
          <w:bCs/>
          <w:color w:val="000000"/>
          <w:sz w:val="32"/>
          <w:szCs w:val="32"/>
          <w:lang w:eastAsia="zh"/>
          <w:woUserID w:val="1"/>
        </w:rPr>
        <w:t>-</w:t>
      </w:r>
      <w:r>
        <w:rPr>
          <w:rFonts w:hint="eastAsia" w:ascii="微软雅黑" w:hAnsi="微软雅黑"/>
          <w:b/>
          <w:bCs/>
          <w:color w:val="000000"/>
          <w:sz w:val="32"/>
          <w:szCs w:val="32"/>
          <w:lang w:val="en-US" w:eastAsia="zh-CN"/>
          <w:woUserID w:val="1"/>
        </w:rPr>
        <w:t>8</w:t>
      </w:r>
      <w:r>
        <w:rPr>
          <w:rFonts w:hint="eastAsia" w:ascii="微软雅黑" w:hAnsi="微软雅黑"/>
          <w:b/>
          <w:bCs/>
          <w:color w:val="000000"/>
          <w:sz w:val="32"/>
          <w:szCs w:val="32"/>
          <w:woUserID w:val="1"/>
        </w:rPr>
        <w:t>月</w:t>
      </w:r>
      <w:r>
        <w:rPr>
          <w:rFonts w:hint="eastAsia" w:ascii="微软雅黑" w:hAnsi="微软雅黑"/>
          <w:b/>
          <w:bCs/>
          <w:color w:val="000000"/>
          <w:sz w:val="32"/>
          <w:szCs w:val="32"/>
          <w:lang w:eastAsia="zh"/>
          <w:woUserID w:val="1"/>
        </w:rPr>
        <w:t>口语题库</w:t>
      </w:r>
    </w:p>
    <w:p w14:paraId="0F7F8900">
      <w:pPr>
        <w:rPr>
          <w:rFonts w:hint="eastAsia"/>
          <w:lang w:eastAsia="zh"/>
          <w:woUserID w:val="1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51050727"/>
        <w15:color w:val="DBDBDB"/>
        <w:docPartObj>
          <w:docPartGallery w:val="Table of Contents"/>
          <w:docPartUnique/>
        </w:docPartObj>
      </w:sdtPr>
      <w:sdtEndPr>
        <w:rPr>
          <w:rFonts w:hint="eastAsia" w:ascii="Arial" w:hAnsi="Arial" w:eastAsia="微软雅黑" w:cs="Times New Roman"/>
          <w:kern w:val="2"/>
          <w:sz w:val="21"/>
          <w:szCs w:val="24"/>
          <w:lang w:val="en-US" w:eastAsia="zh" w:bidi="ar-SA"/>
          <w:woUserID w:val="1"/>
        </w:rPr>
      </w:sdtEndPr>
      <w:sdtContent>
        <w:p w14:paraId="0F435F4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24" w:name="_GoBack"/>
          <w:r>
            <w:rPr>
              <w:rFonts w:ascii="宋体" w:hAnsi="宋体" w:eastAsia="宋体"/>
              <w:sz w:val="21"/>
            </w:rPr>
            <w:t>目录</w:t>
          </w:r>
        </w:p>
        <w:p w14:paraId="0F9437D6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TOC \o "1-9" \h \u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_Toc1407855980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 w:ascii="微软雅黑" w:hAnsi="微软雅黑"/>
              <w:highlight w:val="none"/>
              <w:lang w:eastAsia="zh"/>
              <w:woUserID w:val="1"/>
            </w:rPr>
            <w:t>【同桌】</w:t>
          </w:r>
          <w:r>
            <w:rPr>
              <w:rFonts w:hint="eastAsia" w:ascii="微软雅黑" w:hAnsi="微软雅黑"/>
              <w:highlight w:val="none"/>
              <w:lang w:val="en-US" w:eastAsia="zh-CN"/>
              <w:woUserID w:val="1"/>
            </w:rPr>
            <w:t>5</w:t>
          </w:r>
          <w:r>
            <w:rPr>
              <w:rFonts w:hint="eastAsia" w:ascii="微软雅黑" w:hAnsi="微软雅黑"/>
              <w:highlight w:val="none"/>
              <w:lang w:eastAsia="zh"/>
              <w:woUserID w:val="1"/>
            </w:rPr>
            <w:t>-</w:t>
          </w:r>
          <w:r>
            <w:rPr>
              <w:rFonts w:hint="eastAsia" w:ascii="微软雅黑" w:hAnsi="微软雅黑"/>
              <w:highlight w:val="none"/>
              <w:lang w:val="en-US" w:eastAsia="zh-CN"/>
              <w:woUserID w:val="1"/>
            </w:rPr>
            <w:t>8</w:t>
          </w:r>
          <w:r>
            <w:rPr>
              <w:rFonts w:hint="eastAsia" w:ascii="微软雅黑" w:hAnsi="微软雅黑"/>
              <w:highlight w:val="none"/>
              <w:lang w:eastAsia="zh"/>
              <w:woUserID w:val="1"/>
            </w:rPr>
            <w:t>月题库</w:t>
          </w:r>
          <w:r>
            <w:rPr>
              <w:rFonts w:hint="eastAsia" w:ascii="微软雅黑" w:hAnsi="微软雅黑"/>
              <w:highlight w:val="none"/>
              <w:woUserID w:val="1"/>
            </w:rPr>
            <w:t>说明</w:t>
          </w:r>
          <w:r>
            <w:rPr>
              <w:rFonts w:hint="eastAsia" w:ascii="微软雅黑" w:hAnsi="微软雅黑"/>
              <w:highlight w:val="none"/>
              <w:lang w:eastAsia="zh"/>
              <w:woUserID w:val="1"/>
            </w:rPr>
            <w:t>：</w:t>
          </w:r>
          <w:r>
            <w:tab/>
          </w:r>
          <w:r>
            <w:fldChar w:fldCharType="begin"/>
          </w:r>
          <w:r>
            <w:instrText xml:space="preserve"> PAGEREF _Toc1407855980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81225AD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_Toc1732149941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 w:ascii="Arial" w:hAnsi="Arial" w:eastAsia="微软雅黑" w:cs="Arial"/>
              <w:kern w:val="2"/>
              <w:lang w:val="en-US" w:eastAsia="zh" w:bidi="ar-SA"/>
              <w:woUserID w:val="1"/>
            </w:rPr>
            <w:t>【</w:t>
          </w:r>
          <w:r>
            <w:rPr>
              <w:rFonts w:hint="eastAsia" w:cs="Arial"/>
              <w:kern w:val="2"/>
              <w:lang w:val="en-US" w:eastAsia="zh" w:bidi="ar-SA"/>
              <w:woUserID w:val="1"/>
            </w:rPr>
            <w:t>5月</w:t>
          </w:r>
          <w:r>
            <w:rPr>
              <w:rFonts w:hint="eastAsia" w:ascii="Arial" w:hAnsi="Arial" w:eastAsia="微软雅黑" w:cs="Arial"/>
              <w:kern w:val="2"/>
              <w:lang w:val="en-US" w:eastAsia="zh" w:bidi="ar-SA"/>
              <w:woUserID w:val="1"/>
            </w:rPr>
            <w:t>新题】</w:t>
          </w:r>
          <w:r>
            <w:rPr>
              <w:woUserID w:val="1"/>
            </w:rPr>
            <w:t>Part1</w:t>
          </w:r>
          <w:r>
            <w:rPr>
              <w:rFonts w:hint="eastAsia"/>
              <w:lang w:eastAsia="zh"/>
              <w:woUserID w:val="1"/>
            </w:rPr>
            <w:t>（</w:t>
          </w:r>
          <w:r>
            <w:rPr>
              <w:rFonts w:hint="eastAsia"/>
              <w:lang w:eastAsia="zh"/>
              <w:woUserID w:val="3"/>
            </w:rPr>
            <w:t>17</w:t>
          </w:r>
          <w:r>
            <w:rPr>
              <w:rFonts w:hint="eastAsia"/>
              <w:lang w:eastAsia="zh"/>
              <w:woUserID w:val="1"/>
            </w:rPr>
            <w:t>道）</w:t>
          </w:r>
          <w:r>
            <w:tab/>
          </w:r>
          <w:r>
            <w:fldChar w:fldCharType="begin"/>
          </w:r>
          <w:r>
            <w:instrText xml:space="preserve"> PAGEREF _Toc1732149941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5ADEA31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_Toc234701871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>【1】</w:t>
          </w:r>
          <w:r>
            <w:rPr>
              <w:woUserID w:val="1"/>
            </w:rPr>
            <w:t>（</w:t>
          </w:r>
          <w:r>
            <w:rPr>
              <w:rFonts w:hint="eastAsia"/>
              <w:lang w:eastAsia="zh"/>
              <w:woUserID w:val="3"/>
            </w:rPr>
            <w:t>5</w:t>
          </w:r>
          <w:r>
            <w:rPr>
              <w:woUserID w:val="1"/>
            </w:rPr>
            <w:t>.</w:t>
          </w:r>
          <w:r>
            <w:rPr>
              <w:rFonts w:hint="eastAsia"/>
              <w:lang w:eastAsia="zh"/>
              <w:woUserID w:val="3"/>
            </w:rPr>
            <w:t>28</w:t>
          </w:r>
          <w:r>
            <w:rPr>
              <w:woUserID w:val="1"/>
            </w:rPr>
            <w:t>）Teachers</w:t>
          </w:r>
          <w:r>
            <w:tab/>
          </w:r>
          <w:r>
            <w:fldChar w:fldCharType="begin"/>
          </w:r>
          <w:r>
            <w:instrText xml:space="preserve"> PAGEREF _Toc234701871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6EAA7E72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_Toc65328931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>【2】</w:t>
          </w:r>
          <w:r>
            <w:rPr>
              <w:woUserID w:val="1"/>
            </w:rPr>
            <w:t>（4.30）Social media</w:t>
          </w:r>
          <w:r>
            <w:tab/>
          </w:r>
          <w:r>
            <w:fldChar w:fldCharType="begin"/>
          </w:r>
          <w:r>
            <w:instrText xml:space="preserve"> PAGEREF _Toc65328931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1896187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_Toc1500887072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【3】（</w:t>
          </w:r>
          <w:r>
            <w:rPr>
              <w:rFonts w:hint="eastAsia"/>
              <w:lang w:eastAsia="zh"/>
              <w:woUserID w:val="3"/>
            </w:rPr>
            <w:t>5</w:t>
          </w:r>
          <w:r>
            <w:rPr>
              <w:woUserID w:val="1"/>
            </w:rPr>
            <w:t>.</w:t>
          </w:r>
          <w:r>
            <w:rPr>
              <w:rFonts w:hint="eastAsia"/>
              <w:lang w:eastAsia="zh"/>
              <w:woUserID w:val="3"/>
            </w:rPr>
            <w:t>19</w:t>
          </w:r>
          <w:r>
            <w:rPr>
              <w:woUserID w:val="1"/>
            </w:rPr>
            <w:t>）Music</w:t>
          </w:r>
          <w:r>
            <w:tab/>
          </w:r>
          <w:r>
            <w:fldChar w:fldCharType="begin"/>
          </w:r>
          <w:r>
            <w:instrText xml:space="preserve"> PAGEREF _Toc1500887072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13F3CD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_Toc772864104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【4】（5.</w:t>
          </w:r>
          <w:r>
            <w:rPr>
              <w:rFonts w:hint="eastAsia"/>
              <w:lang w:eastAsia="zh"/>
              <w:woUserID w:val="3"/>
            </w:rPr>
            <w:t>28</w:t>
          </w:r>
          <w:r>
            <w:rPr>
              <w:woUserID w:val="3"/>
            </w:rPr>
            <w:t>）Tidiness</w:t>
          </w:r>
          <w:r>
            <w:tab/>
          </w:r>
          <w:r>
            <w:fldChar w:fldCharType="begin"/>
          </w:r>
          <w:r>
            <w:instrText xml:space="preserve"> PAGEREF _Toc772864104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92E9BD5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_Toc1317195902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【5】（5.</w:t>
          </w:r>
          <w:r>
            <w:rPr>
              <w:rFonts w:hint="eastAsia"/>
              <w:lang w:eastAsia="zh"/>
              <w:woUserID w:val="3"/>
            </w:rPr>
            <w:t>13</w:t>
          </w:r>
          <w:r>
            <w:rPr>
              <w:woUserID w:val="3"/>
            </w:rPr>
            <w:t>）Websites</w:t>
          </w:r>
          <w:r>
            <w:tab/>
          </w:r>
          <w:r>
            <w:fldChar w:fldCharType="begin"/>
          </w:r>
          <w:r>
            <w:instrText xml:space="preserve"> PAGEREF _Toc1317195902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C5E01C0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_Toc140963437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【6】（5.6）Watch</w:t>
          </w:r>
          <w:r>
            <w:tab/>
          </w:r>
          <w:r>
            <w:fldChar w:fldCharType="begin"/>
          </w:r>
          <w:r>
            <w:instrText xml:space="preserve"> PAGEREF _Toc140963437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0F0790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_Toc1745589188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【7】（5.6）Shopping</w:t>
          </w:r>
          <w:r>
            <w:tab/>
          </w:r>
          <w:r>
            <w:fldChar w:fldCharType="begin"/>
          </w:r>
          <w:r>
            <w:instrText xml:space="preserve"> PAGEREF _Toc1745589188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62CFA69D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_Toc262159093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【8】（5.6）Feeling bored</w:t>
          </w:r>
          <w:r>
            <w:tab/>
          </w:r>
          <w:r>
            <w:fldChar w:fldCharType="begin"/>
          </w:r>
          <w:r>
            <w:instrText xml:space="preserve"> PAGEREF _Toc262159093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DF16518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_Toc104953819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【9】（5.</w:t>
          </w:r>
          <w:r>
            <w:rPr>
              <w:rFonts w:hint="eastAsia"/>
              <w:lang w:eastAsia="zh"/>
              <w:woUserID w:val="3"/>
            </w:rPr>
            <w:t>28</w:t>
          </w:r>
          <w:r>
            <w:rPr>
              <w:woUserID w:val="3"/>
            </w:rPr>
            <w:t>）Parks</w:t>
          </w:r>
          <w:r>
            <w:tab/>
          </w:r>
          <w:r>
            <w:fldChar w:fldCharType="begin"/>
          </w:r>
          <w:r>
            <w:instrText xml:space="preserve"> PAGEREF _Toc104953819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8D5EADF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_Toc43076708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【10】（5.6）Cars</w:t>
          </w:r>
          <w:r>
            <w:tab/>
          </w:r>
          <w:r>
            <w:fldChar w:fldCharType="begin"/>
          </w:r>
          <w:r>
            <w:instrText xml:space="preserve"> PAGEREF _Toc43076708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F4977FB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_Toc1254544296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【11】（5.6）Outer space and stars</w:t>
          </w:r>
          <w:r>
            <w:tab/>
          </w:r>
          <w:r>
            <w:fldChar w:fldCharType="begin"/>
          </w:r>
          <w:r>
            <w:instrText xml:space="preserve"> PAGEREF _Toc1254544296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C02FAA1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_Toc673897664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【12】（5.6）Science</w:t>
          </w:r>
          <w:r>
            <w:tab/>
          </w:r>
          <w:r>
            <w:fldChar w:fldCharType="begin"/>
          </w:r>
          <w:r>
            <w:instrText xml:space="preserve"> PAGEREF _Toc673897664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0669E2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_Toc307203217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【13】（5.5）Mirrors</w:t>
          </w:r>
          <w:r>
            <w:tab/>
          </w:r>
          <w:r>
            <w:fldChar w:fldCharType="begin"/>
          </w:r>
          <w:r>
            <w:instrText xml:space="preserve"> PAGEREF _Toc307203217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9B53A9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_Toc1925682118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【14】（5.</w:t>
          </w:r>
          <w:r>
            <w:rPr>
              <w:rFonts w:hint="eastAsia"/>
              <w:lang w:eastAsia="zh"/>
              <w:woUserID w:val="3"/>
            </w:rPr>
            <w:t>13</w:t>
          </w:r>
          <w:r>
            <w:rPr>
              <w:woUserID w:val="3"/>
            </w:rPr>
            <w:t>）</w:t>
          </w:r>
          <w:r>
            <w:rPr>
              <w:bCs/>
              <w:woUserID w:val="3"/>
            </w:rPr>
            <w:t>Telling Jokes</w:t>
          </w:r>
          <w:r>
            <w:tab/>
          </w:r>
          <w:r>
            <w:fldChar w:fldCharType="begin"/>
          </w:r>
          <w:r>
            <w:instrText xml:space="preserve"> PAGEREF _Toc1925682118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68E6EBA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_Toc1099187414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【15】（5.7）Headphone</w:t>
          </w:r>
          <w:r>
            <w:tab/>
          </w:r>
          <w:r>
            <w:fldChar w:fldCharType="begin"/>
          </w:r>
          <w:r>
            <w:instrText xml:space="preserve"> PAGEREF _Toc1099187414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A368FCB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_Toc697163117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【16】（5.7）Singing</w:t>
          </w:r>
          <w:r>
            <w:tab/>
          </w:r>
          <w:r>
            <w:fldChar w:fldCharType="begin"/>
          </w:r>
          <w:r>
            <w:instrText xml:space="preserve"> PAGEREF _Toc697163117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0798BC7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_Toc1125719649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【17】（5.</w:t>
          </w:r>
          <w:r>
            <w:rPr>
              <w:rFonts w:hint="eastAsia"/>
              <w:lang w:eastAsia="zh"/>
              <w:woUserID w:val="3"/>
            </w:rPr>
            <w:t>13</w:t>
          </w:r>
          <w:r>
            <w:rPr>
              <w:woUserID w:val="3"/>
            </w:rPr>
            <w:t>）Cloth</w:t>
          </w:r>
          <w:r>
            <w:rPr>
              <w:rFonts w:hint="eastAsia"/>
              <w:lang w:eastAsia="zh"/>
              <w:woUserID w:val="3"/>
            </w:rPr>
            <w:t>ing</w:t>
          </w:r>
          <w:r>
            <w:tab/>
          </w:r>
          <w:r>
            <w:fldChar w:fldCharType="begin"/>
          </w:r>
          <w:r>
            <w:instrText xml:space="preserve"> PAGEREF _Toc1125719649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FD98A00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_Toc1671110384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 w:ascii="Arial" w:hAnsi="Arial" w:eastAsia="微软雅黑" w:cs="Arial"/>
              <w:kern w:val="2"/>
              <w:lang w:val="en-US" w:eastAsia="zh" w:bidi="ar-SA"/>
              <w:woUserID w:val="1"/>
            </w:rPr>
            <w:t>【</w:t>
          </w:r>
          <w:r>
            <w:rPr>
              <w:rFonts w:hint="eastAsia" w:cs="Arial"/>
              <w:kern w:val="2"/>
              <w:lang w:val="en-US" w:eastAsia="zh" w:bidi="ar-SA"/>
              <w:woUserID w:val="1"/>
            </w:rPr>
            <w:t>5月</w:t>
          </w:r>
          <w:r>
            <w:rPr>
              <w:rFonts w:hint="eastAsia" w:ascii="Arial" w:hAnsi="Arial" w:eastAsia="微软雅黑" w:cs="Arial"/>
              <w:kern w:val="2"/>
              <w:lang w:val="en-US" w:eastAsia="zh" w:bidi="ar-SA"/>
              <w:woUserID w:val="1"/>
            </w:rPr>
            <w:t>新题】</w:t>
          </w:r>
          <w:r>
            <w:rPr>
              <w:rFonts w:ascii="微软雅黑" w:hAnsi="微软雅黑"/>
              <w:woUserID w:val="1"/>
            </w:rPr>
            <w:t>Part 2&amp;Part 3</w:t>
          </w:r>
          <w:r>
            <w:rPr>
              <w:rFonts w:hint="eastAsia" w:ascii="微软雅黑" w:hAnsi="微软雅黑"/>
              <w:lang w:eastAsia="zh"/>
              <w:woUserID w:val="1"/>
            </w:rPr>
            <w:t>（</w:t>
          </w:r>
          <w:r>
            <w:rPr>
              <w:rFonts w:hint="eastAsia" w:ascii="微软雅黑" w:hAnsi="微软雅黑"/>
              <w:lang w:eastAsia="zh"/>
              <w:woUserID w:val="3"/>
            </w:rPr>
            <w:t>30</w:t>
          </w:r>
          <w:r>
            <w:rPr>
              <w:rFonts w:hint="eastAsia" w:ascii="微软雅黑" w:hAnsi="微软雅黑"/>
              <w:lang w:eastAsia="zh"/>
              <w:woUserID w:val="1"/>
            </w:rPr>
            <w:t>道）</w:t>
          </w:r>
          <w:r>
            <w:tab/>
          </w:r>
          <w:r>
            <w:fldChar w:fldCharType="begin"/>
          </w:r>
          <w:r>
            <w:instrText xml:space="preserve"> PAGEREF _Toc1671110384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7585450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_Toc43643694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【1】（5.</w:t>
          </w:r>
          <w:r>
            <w:rPr>
              <w:rFonts w:hint="eastAsia"/>
              <w:lang w:eastAsia="zh"/>
              <w:woUserID w:val="3"/>
            </w:rPr>
            <w:t>15</w:t>
          </w:r>
          <w:r>
            <w:rPr>
              <w:woUserID w:val="3"/>
            </w:rPr>
            <w:t>）喜欢或不喜欢的高建筑</w:t>
          </w:r>
          <w:r>
            <w:tab/>
          </w:r>
          <w:r>
            <w:fldChar w:fldCharType="begin"/>
          </w:r>
          <w:r>
            <w:instrText xml:space="preserve"> PAGEREF _Toc43643694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4271F78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_Toc1726762910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【2】（5.</w:t>
          </w:r>
          <w:r>
            <w:rPr>
              <w:rFonts w:hint="eastAsia"/>
              <w:lang w:eastAsia="zh"/>
              <w:woUserID w:val="3"/>
            </w:rPr>
            <w:t>28</w:t>
          </w:r>
          <w:r>
            <w:rPr>
              <w:woUserID w:val="3"/>
            </w:rPr>
            <w:t>）有趣视频</w:t>
          </w:r>
          <w:r>
            <w:tab/>
          </w:r>
          <w:r>
            <w:fldChar w:fldCharType="begin"/>
          </w:r>
          <w:r>
            <w:instrText xml:space="preserve"> PAGEREF _Toc1726762910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5536D40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_Toc2048333065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【3】（5.</w:t>
          </w:r>
          <w:r>
            <w:rPr>
              <w:rFonts w:hint="eastAsia"/>
              <w:lang w:eastAsia="zh"/>
              <w:woUserID w:val="3"/>
            </w:rPr>
            <w:t>28</w:t>
          </w:r>
          <w:r>
            <w:rPr>
              <w:woUserID w:val="3"/>
            </w:rPr>
            <w:t>）早起经历</w:t>
          </w:r>
          <w:r>
            <w:tab/>
          </w:r>
          <w:r>
            <w:fldChar w:fldCharType="begin"/>
          </w:r>
          <w:r>
            <w:instrText xml:space="preserve"> PAGEREF _Toc2048333065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2176CFA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_Toc1578518296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【4】（5.</w:t>
          </w:r>
          <w:r>
            <w:rPr>
              <w:rFonts w:hint="eastAsia"/>
              <w:lang w:eastAsia="zh"/>
              <w:woUserID w:val="3"/>
            </w:rPr>
            <w:t>14</w:t>
          </w:r>
          <w:r>
            <w:rPr>
              <w:woUserID w:val="3"/>
            </w:rPr>
            <w:t>）无聊的地方</w:t>
          </w:r>
          <w:r>
            <w:tab/>
          </w:r>
          <w:r>
            <w:fldChar w:fldCharType="begin"/>
          </w:r>
          <w:r>
            <w:instrText xml:space="preserve"> PAGEREF _Toc1578518296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A5147FC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_Toc828184272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【5】（5.6）发</w:t>
          </w:r>
          <w:r>
            <w:rPr>
              <w:rFonts w:hint="eastAsia"/>
              <w:lang w:eastAsia="zh"/>
              <w:woUserID w:val="3"/>
            </w:rPr>
            <w:t>小</w:t>
          </w:r>
          <w:r>
            <w:tab/>
          </w:r>
          <w:r>
            <w:fldChar w:fldCharType="begin"/>
          </w:r>
          <w:r>
            <w:instrText xml:space="preserve"> PAGEREF _Toc828184272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229E10C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_Toc2111572302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</w:t>
          </w:r>
          <w:r>
            <w:rPr>
              <w:rFonts w:hint="eastAsia"/>
              <w:lang w:eastAsia="zh"/>
              <w:woUserID w:val="3"/>
            </w:rPr>
            <w:t>6</w:t>
          </w:r>
          <w:r>
            <w:rPr>
              <w:woUserID w:val="3"/>
            </w:rPr>
            <w:t>】（5.6）去过的最喜欢的城市</w:t>
          </w:r>
          <w:r>
            <w:tab/>
          </w:r>
          <w:r>
            <w:fldChar w:fldCharType="begin"/>
          </w:r>
          <w:r>
            <w:instrText xml:space="preserve"> PAGEREF _Toc2111572302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A158723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_Toc374511956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</w:t>
          </w:r>
          <w:r>
            <w:rPr>
              <w:rFonts w:hint="eastAsia"/>
              <w:lang w:eastAsia="zh"/>
              <w:woUserID w:val="3"/>
            </w:rPr>
            <w:t>7</w:t>
          </w:r>
          <w:r>
            <w:rPr>
              <w:woUserID w:val="3"/>
            </w:rPr>
            <w:t>】（5.</w:t>
          </w:r>
          <w:r>
            <w:rPr>
              <w:rFonts w:hint="eastAsia"/>
              <w:lang w:eastAsia="zh"/>
              <w:woUserID w:val="3"/>
            </w:rPr>
            <w:t>11</w:t>
          </w:r>
          <w:r>
            <w:rPr>
              <w:woUserID w:val="3"/>
            </w:rPr>
            <w:t>）喜欢在家/花园种菜的人</w:t>
          </w:r>
          <w:r>
            <w:tab/>
          </w:r>
          <w:r>
            <w:fldChar w:fldCharType="begin"/>
          </w:r>
          <w:r>
            <w:instrText xml:space="preserve"> PAGEREF _Toc374511956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6920E154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_Toc1809977663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【8】（5.6）想颁布的新法律</w:t>
          </w:r>
          <w:r>
            <w:tab/>
          </w:r>
          <w:r>
            <w:fldChar w:fldCharType="begin"/>
          </w:r>
          <w:r>
            <w:instrText xml:space="preserve"> PAGEREF _Toc1809977663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C956DD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_Toc850379559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【9】（5.</w:t>
          </w:r>
          <w:r>
            <w:rPr>
              <w:rFonts w:hint="eastAsia"/>
              <w:lang w:eastAsia="zh"/>
              <w:woUserID w:val="3"/>
            </w:rPr>
            <w:t>27</w:t>
          </w:r>
          <w:r>
            <w:rPr>
              <w:woUserID w:val="3"/>
            </w:rPr>
            <w:t>）想从事医疗行业的人</w:t>
          </w:r>
          <w:r>
            <w:tab/>
          </w:r>
          <w:r>
            <w:fldChar w:fldCharType="begin"/>
          </w:r>
          <w:r>
            <w:instrText xml:space="preserve"> PAGEREF _Toc850379559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B9C3B9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_Toc127440012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【10】（5.</w:t>
          </w:r>
          <w:r>
            <w:rPr>
              <w:rFonts w:hint="eastAsia"/>
              <w:lang w:eastAsia="zh"/>
              <w:woUserID w:val="3"/>
            </w:rPr>
            <w:t>14</w:t>
          </w:r>
          <w:r>
            <w:rPr>
              <w:woUserID w:val="3"/>
            </w:rPr>
            <w:t>）</w:t>
          </w:r>
          <w:r>
            <w:rPr>
              <w:rFonts w:hint="eastAsia"/>
              <w:lang w:eastAsia="zh"/>
              <w:woUserID w:val="3"/>
            </w:rPr>
            <w:t>商业上很成功</w:t>
          </w:r>
          <w:r>
            <w:rPr>
              <w:woUserID w:val="3"/>
            </w:rPr>
            <w:t>的人</w:t>
          </w:r>
          <w:r>
            <w:tab/>
          </w:r>
          <w:r>
            <w:fldChar w:fldCharType="begin"/>
          </w:r>
          <w:r>
            <w:instrText xml:space="preserve"> PAGEREF _Toc127440012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198A388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_Toc1380187356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【11】（5.</w:t>
          </w:r>
          <w:r>
            <w:rPr>
              <w:rFonts w:hint="eastAsia"/>
              <w:lang w:eastAsia="zh"/>
              <w:woUserID w:val="3"/>
            </w:rPr>
            <w:t>28</w:t>
          </w:r>
          <w:r>
            <w:rPr>
              <w:woUserID w:val="3"/>
            </w:rPr>
            <w:t>）近期改变的计划</w:t>
          </w:r>
          <w:r>
            <w:tab/>
          </w:r>
          <w:r>
            <w:fldChar w:fldCharType="begin"/>
          </w:r>
          <w:r>
            <w:instrText xml:space="preserve"> PAGEREF _Toc1380187356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9365F7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_Toc110751891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【12】（5.</w:t>
          </w:r>
          <w:r>
            <w:rPr>
              <w:rFonts w:hint="eastAsia"/>
              <w:lang w:eastAsia="zh"/>
              <w:woUserID w:val="3"/>
            </w:rPr>
            <w:t>1</w:t>
          </w:r>
          <w:r>
            <w:rPr>
              <w:woUserID w:val="3"/>
            </w:rPr>
            <w:t>6）在团队中工作</w:t>
          </w:r>
          <w:r>
            <w:tab/>
          </w:r>
          <w:r>
            <w:fldChar w:fldCharType="begin"/>
          </w:r>
          <w:r>
            <w:instrText xml:space="preserve"> PAGEREF _Toc110751891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1693C97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_Toc1859589953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【13】（5.</w:t>
          </w:r>
          <w:r>
            <w:rPr>
              <w:rFonts w:hint="eastAsia"/>
              <w:lang w:eastAsia="zh"/>
              <w:woUserID w:val="3"/>
            </w:rPr>
            <w:t>22</w:t>
          </w:r>
          <w:r>
            <w:rPr>
              <w:woUserID w:val="3"/>
            </w:rPr>
            <w:t>）</w:t>
          </w:r>
          <w:r>
            <w:rPr>
              <w:rFonts w:hint="eastAsia"/>
              <w:lang w:eastAsia="zh"/>
              <w:woUserID w:val="3"/>
            </w:rPr>
            <w:t>长期</w:t>
          </w:r>
          <w:r>
            <w:rPr>
              <w:woUserID w:val="3"/>
            </w:rPr>
            <w:t>追求</w:t>
          </w:r>
          <w:r>
            <w:rPr>
              <w:rFonts w:hint="eastAsia"/>
              <w:lang w:eastAsia="zh"/>
              <w:woUserID w:val="3"/>
            </w:rPr>
            <w:t>/目标</w:t>
          </w:r>
          <w:r>
            <w:tab/>
          </w:r>
          <w:r>
            <w:fldChar w:fldCharType="begin"/>
          </w:r>
          <w:r>
            <w:instrText xml:space="preserve"> PAGEREF _Toc1859589953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7C09AA5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_Toc1614889227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【14】（5.</w:t>
          </w:r>
          <w:r>
            <w:rPr>
              <w:rFonts w:hint="eastAsia"/>
              <w:lang w:eastAsia="zh"/>
              <w:woUserID w:val="3"/>
            </w:rPr>
            <w:t>28</w:t>
          </w:r>
          <w:r>
            <w:rPr>
              <w:woUserID w:val="3"/>
            </w:rPr>
            <w:t>）特殊场合下吃的食物</w:t>
          </w:r>
          <w:r>
            <w:tab/>
          </w:r>
          <w:r>
            <w:fldChar w:fldCharType="begin"/>
          </w:r>
          <w:r>
            <w:instrText xml:space="preserve"> PAGEREF _Toc1614889227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A5A8613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_Toc176080822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【15】（5.</w:t>
          </w:r>
          <w:r>
            <w:rPr>
              <w:rFonts w:hint="eastAsia"/>
              <w:lang w:eastAsia="zh"/>
              <w:woUserID w:val="3"/>
            </w:rPr>
            <w:t>15</w:t>
          </w:r>
          <w:r>
            <w:rPr>
              <w:woUserID w:val="1"/>
            </w:rPr>
            <w:t>）看过的现场比赛</w:t>
          </w:r>
          <w:r>
            <w:tab/>
          </w:r>
          <w:r>
            <w:fldChar w:fldCharType="begin"/>
          </w:r>
          <w:r>
            <w:instrText xml:space="preserve"> PAGEREF _Toc176080822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8935F21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_Toc1212993377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【16】（5.</w:t>
          </w:r>
          <w:r>
            <w:rPr>
              <w:rFonts w:hint="eastAsia"/>
              <w:lang w:eastAsia="zh"/>
              <w:woUserID w:val="3"/>
            </w:rPr>
            <w:t>11</w:t>
          </w:r>
          <w:r>
            <w:rPr>
              <w:woUserID w:val="1"/>
            </w:rPr>
            <w:t>）名人广告</w:t>
          </w:r>
          <w:r>
            <w:tab/>
          </w:r>
          <w:r>
            <w:fldChar w:fldCharType="begin"/>
          </w:r>
          <w:r>
            <w:instrText xml:space="preserve"> PAGEREF _Toc1212993377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6D4ADFA7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_Toc240269684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【17】（5.</w:t>
          </w:r>
          <w:r>
            <w:rPr>
              <w:rFonts w:hint="eastAsia"/>
              <w:lang w:eastAsia="zh"/>
              <w:woUserID w:val="3"/>
            </w:rPr>
            <w:t>2</w:t>
          </w:r>
          <w:r>
            <w:rPr>
              <w:woUserID w:val="1"/>
            </w:rPr>
            <w:t>7）当地新闻</w:t>
          </w:r>
          <w:r>
            <w:tab/>
          </w:r>
          <w:r>
            <w:fldChar w:fldCharType="begin"/>
          </w:r>
          <w:r>
            <w:instrText xml:space="preserve"> PAGEREF _Toc240269684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6ED44F23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_Toc1493276724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【18】（5.</w:t>
          </w:r>
          <w:r>
            <w:rPr>
              <w:rFonts w:hint="eastAsia"/>
              <w:lang w:eastAsia="zh"/>
              <w:woUserID w:val="3"/>
            </w:rPr>
            <w:t>28</w:t>
          </w:r>
          <w:r>
            <w:rPr>
              <w:woUserID w:val="3"/>
            </w:rPr>
            <w:t>）电子产品故障</w:t>
          </w:r>
          <w:r>
            <w:tab/>
          </w:r>
          <w:r>
            <w:fldChar w:fldCharType="begin"/>
          </w:r>
          <w:r>
            <w:instrText xml:space="preserve"> PAGEREF _Toc1493276724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7E5C935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_Toc1353956814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【19】（5.8）重要决定</w:t>
          </w:r>
          <w:r>
            <w:tab/>
          </w:r>
          <w:r>
            <w:fldChar w:fldCharType="begin"/>
          </w:r>
          <w:r>
            <w:instrText xml:space="preserve"> PAGEREF _Toc1353956814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66B249E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_Toc1985858872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【20】（5.</w:t>
          </w:r>
          <w:r>
            <w:rPr>
              <w:rFonts w:hint="eastAsia"/>
              <w:lang w:eastAsia="zh"/>
              <w:woUserID w:val="3"/>
            </w:rPr>
            <w:t>15</w:t>
          </w:r>
          <w:r>
            <w:rPr>
              <w:woUserID w:val="3"/>
            </w:rPr>
            <w:t>）擅长学习和说语言的人</w:t>
          </w:r>
          <w:r>
            <w:tab/>
          </w:r>
          <w:r>
            <w:fldChar w:fldCharType="begin"/>
          </w:r>
          <w:r>
            <w:instrText xml:space="preserve"> PAGEREF _Toc1985858872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04ACF95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_Toc1755435817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【21】（5.</w:t>
          </w:r>
          <w:r>
            <w:rPr>
              <w:rFonts w:hint="eastAsia"/>
              <w:lang w:eastAsia="zh"/>
              <w:woUserID w:val="3"/>
            </w:rPr>
            <w:t>20</w:t>
          </w:r>
          <w:r>
            <w:rPr>
              <w:woUserID w:val="3"/>
            </w:rPr>
            <w:t>）</w:t>
          </w:r>
          <w:r>
            <w:rPr>
              <w:rFonts w:hint="eastAsia"/>
              <w:lang w:eastAsia="zh"/>
              <w:woUserID w:val="3"/>
            </w:rPr>
            <w:t>长时间未收到回复</w:t>
          </w:r>
          <w:r>
            <w:tab/>
          </w:r>
          <w:r>
            <w:fldChar w:fldCharType="begin"/>
          </w:r>
          <w:r>
            <w:instrText xml:space="preserve"> PAGEREF _Toc1755435817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9A048E4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_Toc1458910634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【22】（5.11）遇到的科技问题</w:t>
          </w:r>
          <w:r>
            <w:tab/>
          </w:r>
          <w:r>
            <w:fldChar w:fldCharType="begin"/>
          </w:r>
          <w:r>
            <w:instrText xml:space="preserve"> PAGEREF _Toc1458910634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6EBD1D60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_Toc2028935580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【23】（5.</w:t>
          </w:r>
          <w:r>
            <w:rPr>
              <w:rFonts w:hint="eastAsia"/>
              <w:lang w:eastAsia="zh"/>
              <w:woUserID w:val="3"/>
            </w:rPr>
            <w:t>28</w:t>
          </w:r>
          <w:r>
            <w:rPr>
              <w:woUserID w:val="3"/>
            </w:rPr>
            <w:t>）推荐旅行过的地方</w:t>
          </w:r>
          <w:r>
            <w:tab/>
          </w:r>
          <w:r>
            <w:fldChar w:fldCharType="begin"/>
          </w:r>
          <w:r>
            <w:instrText xml:space="preserve"> PAGEREF _Toc2028935580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01A26FB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_Toc862496466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【24】（5.11）最近看过的电视/网络节目</w:t>
          </w:r>
          <w:r>
            <w:tab/>
          </w:r>
          <w:r>
            <w:fldChar w:fldCharType="begin"/>
          </w:r>
          <w:r>
            <w:instrText xml:space="preserve"> PAGEREF _Toc862496466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75F1BD1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_Toc2132808298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【25】（5.</w:t>
          </w:r>
          <w:r>
            <w:rPr>
              <w:rFonts w:hint="eastAsia"/>
              <w:lang w:eastAsia="zh"/>
              <w:woUserID w:val="3"/>
            </w:rPr>
            <w:t>23</w:t>
          </w:r>
          <w:r>
            <w:rPr>
              <w:woUserID w:val="3"/>
            </w:rPr>
            <w:t>）喜欢拜访但不想住的家</w:t>
          </w:r>
          <w:r>
            <w:tab/>
          </w:r>
          <w:r>
            <w:fldChar w:fldCharType="begin"/>
          </w:r>
          <w:r>
            <w:instrText xml:space="preserve"> PAGEREF _Toc2132808298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1EF6B92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_Toc188655149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【26】（5.12）</w:t>
          </w:r>
          <w:r>
            <w:rPr>
              <w:bCs/>
              <w:woUserID w:val="3"/>
            </w:rPr>
            <w:t>包含动物的故事或书</w:t>
          </w:r>
          <w:r>
            <w:tab/>
          </w:r>
          <w:r>
            <w:fldChar w:fldCharType="begin"/>
          </w:r>
          <w:r>
            <w:instrText xml:space="preserve"> PAGEREF _Toc188655149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9B0C0DA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_Toc640694936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3"/>
            </w:rPr>
            <w:t>【27】</w:t>
          </w:r>
          <w:r>
            <w:rPr>
              <w:woUserID w:val="3"/>
            </w:rPr>
            <w:t>（5.13）</w:t>
          </w:r>
          <w:r>
            <w:rPr>
              <w:bCs/>
              <w:woUserID w:val="3"/>
            </w:rPr>
            <w:t>别人帮助解决问题</w:t>
          </w:r>
          <w:r>
            <w:tab/>
          </w:r>
          <w:r>
            <w:fldChar w:fldCharType="begin"/>
          </w:r>
          <w:r>
            <w:instrText xml:space="preserve"> PAGEREF _Toc640694936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9472B4E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_Toc1084512064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【28】（5.</w:t>
          </w:r>
          <w:r>
            <w:rPr>
              <w:rFonts w:hint="eastAsia"/>
              <w:lang w:eastAsia="zh"/>
              <w:woUserID w:val="3"/>
            </w:rPr>
            <w:t>23</w:t>
          </w:r>
          <w:r>
            <w:rPr>
              <w:woUserID w:val="3"/>
            </w:rPr>
            <w:t>）</w:t>
          </w:r>
          <w:r>
            <w:rPr>
              <w:rFonts w:hint="eastAsia"/>
              <w:lang w:eastAsia="zh"/>
              <w:woUserID w:val="3"/>
            </w:rPr>
            <w:t>想颁布的环保法律</w:t>
          </w:r>
          <w:r>
            <w:tab/>
          </w:r>
          <w:r>
            <w:fldChar w:fldCharType="begin"/>
          </w:r>
          <w:r>
            <w:instrText xml:space="preserve"> PAGEREF _Toc1084512064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EFF2B32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_Toc885818266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【29】（5.2</w:t>
          </w:r>
          <w:r>
            <w:rPr>
              <w:rFonts w:hint="eastAsia"/>
              <w:lang w:eastAsia="zh"/>
              <w:woUserID w:val="3"/>
            </w:rPr>
            <w:t>3</w:t>
          </w:r>
          <w:r>
            <w:rPr>
              <w:woUserID w:val="3"/>
            </w:rPr>
            <w:t>）改变重要想法</w:t>
          </w:r>
          <w:r>
            <w:tab/>
          </w:r>
          <w:r>
            <w:fldChar w:fldCharType="begin"/>
          </w:r>
          <w:r>
            <w:instrText xml:space="preserve"> PAGEREF _Toc885818266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1CDC04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_Toc1766414585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3"/>
            </w:rPr>
            <w:t>【30】（5.2</w:t>
          </w:r>
          <w:r>
            <w:rPr>
              <w:rFonts w:hint="eastAsia"/>
              <w:lang w:eastAsia="zh"/>
              <w:woUserID w:val="3"/>
            </w:rPr>
            <w:t>3</w:t>
          </w:r>
          <w:r>
            <w:rPr>
              <w:woUserID w:val="3"/>
            </w:rPr>
            <w:t>）克服困难成功的人</w:t>
          </w:r>
          <w:r>
            <w:tab/>
          </w:r>
          <w:r>
            <w:fldChar w:fldCharType="begin"/>
          </w:r>
          <w:r>
            <w:instrText xml:space="preserve"> PAGEREF _Toc1766414585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FF21DF8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_Toc608138800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 w:ascii="微软雅黑" w:hAnsi="微软雅黑"/>
              <w:lang w:eastAsia="zh"/>
              <w:woUserID w:val="1"/>
            </w:rPr>
            <w:t>【Part1必考题】（</w:t>
          </w:r>
          <w:r>
            <w:rPr>
              <w:rFonts w:hint="eastAsia" w:ascii="微软雅黑" w:hAnsi="微软雅黑"/>
              <w:lang w:eastAsia="zh"/>
              <w:woUserID w:val="4"/>
            </w:rPr>
            <w:t>5</w:t>
          </w:r>
          <w:r>
            <w:rPr>
              <w:rFonts w:hint="eastAsia" w:ascii="微软雅黑" w:hAnsi="微软雅黑"/>
              <w:lang w:eastAsia="zh"/>
              <w:woUserID w:val="1"/>
            </w:rPr>
            <w:t>道）</w:t>
          </w:r>
          <w:r>
            <w:tab/>
          </w:r>
          <w:r>
            <w:fldChar w:fldCharType="begin"/>
          </w:r>
          <w:r>
            <w:instrText xml:space="preserve"> PAGEREF _Toc608138800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664DBAAB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_Toc929461961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 w:ascii="微软雅黑" w:hAnsi="微软雅黑"/>
              <w:lang w:eastAsia="zh"/>
              <w:woUserID w:val="1"/>
            </w:rPr>
            <w:t>【1】Work/ Study</w:t>
          </w:r>
          <w:r>
            <w:tab/>
          </w:r>
          <w:r>
            <w:fldChar w:fldCharType="begin"/>
          </w:r>
          <w:r>
            <w:instrText xml:space="preserve"> PAGEREF _Toc929461961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CB7E206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_Toc1345693847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 w:ascii="微软雅黑" w:hAnsi="微软雅黑"/>
              <w:lang w:eastAsia="zh"/>
              <w:woUserID w:val="1"/>
            </w:rPr>
            <w:t>【2】Hometown</w:t>
          </w:r>
          <w:r>
            <w:tab/>
          </w:r>
          <w:r>
            <w:fldChar w:fldCharType="begin"/>
          </w:r>
          <w:r>
            <w:instrText xml:space="preserve"> PAGEREF _Toc1345693847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77305CDB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_Toc508988217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 w:ascii="微软雅黑" w:hAnsi="微软雅黑"/>
              <w:lang w:eastAsia="zh"/>
              <w:woUserID w:val="1"/>
            </w:rPr>
            <w:t>【3】Home/Accommodation</w:t>
          </w:r>
          <w:r>
            <w:tab/>
          </w:r>
          <w:r>
            <w:fldChar w:fldCharType="begin"/>
          </w:r>
          <w:r>
            <w:instrText xml:space="preserve"> PAGEREF _Toc508988217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9B8F0D0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_Toc360496609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 w:ascii="微软雅黑" w:hAnsi="微软雅黑"/>
              <w:lang w:eastAsia="zh"/>
              <w:woUserID w:val="1"/>
            </w:rPr>
            <w:t>【4】The area you live in</w:t>
          </w:r>
          <w:r>
            <w:tab/>
          </w:r>
          <w:r>
            <w:fldChar w:fldCharType="begin"/>
          </w:r>
          <w:r>
            <w:instrText xml:space="preserve"> PAGEREF _Toc360496609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BA3CC9B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_Toc26394471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 w:ascii="微软雅黑" w:hAnsi="微软雅黑"/>
              <w:lang w:eastAsia="zh"/>
              <w:woUserID w:val="4"/>
            </w:rPr>
            <w:t>【5】</w:t>
          </w:r>
          <w:r>
            <w:rPr>
              <w:rFonts w:hint="eastAsia" w:ascii="微软雅黑" w:hAnsi="微软雅黑" w:eastAsia="微软雅黑" w:cs="Times New Roman"/>
              <w:kern w:val="2"/>
              <w:lang w:val="en-US" w:eastAsia="zh" w:bidi="ar-SA"/>
              <w:woUserID w:val="1"/>
            </w:rPr>
            <w:t>The city you live in</w:t>
          </w:r>
          <w:r>
            <w:tab/>
          </w:r>
          <w:r>
            <w:fldChar w:fldCharType="begin"/>
          </w:r>
          <w:r>
            <w:instrText xml:space="preserve"> PAGEREF _Toc26394471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678C545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_Toc473076871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bCs/>
              <w:lang w:eastAsia="zh"/>
              <w:woUserID w:val="1"/>
            </w:rPr>
            <w:t>【</w:t>
          </w:r>
          <w:r>
            <w:rPr>
              <w:bCs/>
              <w:woUserID w:val="1"/>
            </w:rPr>
            <w:t>Part1</w:t>
          </w:r>
          <w:r>
            <w:rPr>
              <w:rFonts w:hint="eastAsia"/>
              <w:bCs/>
              <w:lang w:eastAsia="zh"/>
              <w:woUserID w:val="1"/>
            </w:rPr>
            <w:t>】</w:t>
          </w:r>
          <w:r>
            <w:rPr>
              <w:bCs/>
              <w:woUserID w:val="1"/>
            </w:rPr>
            <w:t>保留旧题（</w:t>
          </w:r>
          <w:r>
            <w:rPr>
              <w:rFonts w:hint="eastAsia"/>
              <w:bCs/>
              <w:lang w:eastAsia="zh"/>
              <w:woUserID w:val="4"/>
            </w:rPr>
            <w:t>1</w:t>
          </w:r>
          <w:r>
            <w:rPr>
              <w:rFonts w:hint="eastAsia"/>
              <w:bCs/>
              <w:lang w:eastAsia="zh"/>
              <w:woUserID w:val="1"/>
            </w:rPr>
            <w:t>5</w:t>
          </w:r>
          <w:r>
            <w:rPr>
              <w:bCs/>
              <w:woUserID w:val="1"/>
            </w:rPr>
            <w:t>道）</w:t>
          </w:r>
          <w:r>
            <w:tab/>
          </w:r>
          <w:r>
            <w:fldChar w:fldCharType="begin"/>
          </w:r>
          <w:r>
            <w:instrText xml:space="preserve"> PAGEREF _Toc473076871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DD810F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_Toc735008565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>【1】</w:t>
          </w:r>
          <w:r>
            <w:rPr>
              <w:woUserID w:val="1"/>
            </w:rPr>
            <w:t>Pets and Animals</w:t>
          </w:r>
          <w:r>
            <w:tab/>
          </w:r>
          <w:r>
            <w:fldChar w:fldCharType="begin"/>
          </w:r>
          <w:r>
            <w:instrText xml:space="preserve"> PAGEREF _Toc735008565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4506E12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_Toc1836372134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>【2】Food</w:t>
          </w:r>
          <w:r>
            <w:tab/>
          </w:r>
          <w:r>
            <w:fldChar w:fldCharType="begin"/>
          </w:r>
          <w:r>
            <w:instrText xml:space="preserve"> PAGEREF _Toc1836372134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71CA1E38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_Toc1323456430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【3】Walking</w:t>
          </w:r>
          <w:r>
            <w:tab/>
          </w:r>
          <w:r>
            <w:fldChar w:fldCharType="begin"/>
          </w:r>
          <w:r>
            <w:instrText xml:space="preserve"> PAGEREF _Toc1323456430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7AF13BD1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_Toc862448577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【4】Morning time</w:t>
          </w:r>
          <w:r>
            <w:tab/>
          </w:r>
          <w:r>
            <w:fldChar w:fldCharType="begin"/>
          </w:r>
          <w:r>
            <w:instrText xml:space="preserve"> PAGEREF _Toc862448577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8A15813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_Toc1069075842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【5】Gifts</w:t>
          </w:r>
          <w:r>
            <w:tab/>
          </w:r>
          <w:r>
            <w:fldChar w:fldCharType="begin"/>
          </w:r>
          <w:r>
            <w:instrText xml:space="preserve"> PAGEREF _Toc1069075842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6F4F468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_Toc1434208321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【6】Reading</w:t>
          </w:r>
          <w:r>
            <w:tab/>
          </w:r>
          <w:r>
            <w:fldChar w:fldCharType="begin"/>
          </w:r>
          <w:r>
            <w:instrText xml:space="preserve"> PAGEREF _Toc1434208321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1785D0E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_Toc574554883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【7】Sports team</w:t>
          </w:r>
          <w:r>
            <w:tab/>
          </w:r>
          <w:r>
            <w:fldChar w:fldCharType="begin"/>
          </w:r>
          <w:r>
            <w:instrText xml:space="preserve"> PAGEREF _Toc574554883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9167F20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_Toc536481422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【8】Hobby</w:t>
          </w:r>
          <w:r>
            <w:tab/>
          </w:r>
          <w:r>
            <w:fldChar w:fldCharType="begin"/>
          </w:r>
          <w:r>
            <w:instrText xml:space="preserve"> PAGEREF _Toc536481422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76D79BA0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_Toc1610289143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【9】Typing</w:t>
          </w:r>
          <w:r>
            <w:tab/>
          </w:r>
          <w:r>
            <w:fldChar w:fldCharType="begin"/>
          </w:r>
          <w:r>
            <w:instrText xml:space="preserve"> PAGEREF _Toc1610289143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D95C1AF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_Toc1787548260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</w:t>
          </w:r>
          <w:r>
            <w:rPr>
              <w:rFonts w:hint="eastAsia"/>
              <w:lang w:eastAsia="zh"/>
              <w:woUserID w:val="1"/>
            </w:rPr>
            <w:t>0</w:t>
          </w:r>
          <w:r>
            <w:rPr>
              <w:woUserID w:val="1"/>
            </w:rPr>
            <w:t>】Building</w:t>
          </w:r>
          <w:r>
            <w:tab/>
          </w:r>
          <w:r>
            <w:fldChar w:fldCharType="begin"/>
          </w:r>
          <w:r>
            <w:instrText xml:space="preserve"> PAGEREF _Toc1787548260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7A2C930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_Toc776751106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</w:t>
          </w:r>
          <w:r>
            <w:rPr>
              <w:rFonts w:hint="eastAsia"/>
              <w:lang w:eastAsia="zh"/>
              <w:woUserID w:val="1"/>
            </w:rPr>
            <w:t>1</w:t>
          </w:r>
          <w:r>
            <w:rPr>
              <w:woUserID w:val="1"/>
            </w:rPr>
            <w:t>】Childhood activities</w:t>
          </w:r>
          <w:r>
            <w:tab/>
          </w:r>
          <w:r>
            <w:fldChar w:fldCharType="begin"/>
          </w:r>
          <w:r>
            <w:instrText xml:space="preserve"> PAGEREF _Toc776751106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E776FBD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_Toc956082219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</w:t>
          </w:r>
          <w:r>
            <w:rPr>
              <w:rFonts w:hint="eastAsia"/>
              <w:lang w:eastAsia="zh"/>
              <w:woUserID w:val="1"/>
            </w:rPr>
            <w:t>2</w:t>
          </w:r>
          <w:r>
            <w:rPr>
              <w:woUserID w:val="1"/>
            </w:rPr>
            <w:t>】Scenery</w:t>
          </w:r>
          <w:r>
            <w:tab/>
          </w:r>
          <w:r>
            <w:fldChar w:fldCharType="begin"/>
          </w:r>
          <w:r>
            <w:instrText xml:space="preserve"> PAGEREF _Toc956082219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7375F5D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_Toc994021427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【13】View</w:t>
          </w:r>
          <w:r>
            <w:tab/>
          </w:r>
          <w:r>
            <w:fldChar w:fldCharType="begin"/>
          </w:r>
          <w:r>
            <w:instrText xml:space="preserve"> PAGEREF _Toc994021427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5BA773E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_Toc615126330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【14】Life Stages</w:t>
          </w:r>
          <w:r>
            <w:tab/>
          </w:r>
          <w:r>
            <w:fldChar w:fldCharType="begin"/>
          </w:r>
          <w:r>
            <w:instrText xml:space="preserve"> PAGEREF _Toc615126330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DB2847B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_Toc564034389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【15】Daily routine</w:t>
          </w:r>
          <w:r>
            <w:tab/>
          </w:r>
          <w:r>
            <w:fldChar w:fldCharType="begin"/>
          </w:r>
          <w:r>
            <w:instrText xml:space="preserve"> PAGEREF _Toc564034389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BD0187A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_Toc305448413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>【</w:t>
          </w:r>
          <w:r>
            <w:rPr>
              <w:woUserID w:val="1"/>
            </w:rPr>
            <w:t>Part2&amp;3</w:t>
          </w:r>
          <w:r>
            <w:rPr>
              <w:rFonts w:hint="eastAsia"/>
              <w:lang w:eastAsia="zh"/>
              <w:woUserID w:val="1"/>
            </w:rPr>
            <w:t>】</w:t>
          </w:r>
          <w:r>
            <w:rPr>
              <w:woUserID w:val="1"/>
            </w:rPr>
            <w:t>保留旧题（2</w:t>
          </w:r>
          <w:r>
            <w:rPr>
              <w:rFonts w:hint="eastAsia"/>
              <w:lang w:eastAsia="zh"/>
              <w:woUserID w:val="3"/>
            </w:rPr>
            <w:t>5</w:t>
          </w:r>
          <w:r>
            <w:rPr>
              <w:woUserID w:val="1"/>
            </w:rPr>
            <w:t>道）</w:t>
          </w:r>
          <w:r>
            <w:tab/>
          </w:r>
          <w:r>
            <w:fldChar w:fldCharType="begin"/>
          </w:r>
          <w:r>
            <w:instrText xml:space="preserve"> PAGEREF _Toc305448413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71A51C6C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_Toc496578262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>【1】</w:t>
          </w:r>
          <w:r>
            <w:rPr>
              <w:woUserID w:val="1"/>
            </w:rPr>
            <w:t>完美工作</w:t>
          </w:r>
          <w:r>
            <w:tab/>
          </w:r>
          <w:r>
            <w:fldChar w:fldCharType="begin"/>
          </w:r>
          <w:r>
            <w:instrText xml:space="preserve"> PAGEREF _Toc496578262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96DA71D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_Toc1426530855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>【2】</w:t>
          </w:r>
          <w:r>
            <w:rPr>
              <w:woUserID w:val="1"/>
            </w:rPr>
            <w:t>想见的名人</w:t>
          </w:r>
          <w:r>
            <w:tab/>
          </w:r>
          <w:r>
            <w:fldChar w:fldCharType="begin"/>
          </w:r>
          <w:r>
            <w:instrText xml:space="preserve"> PAGEREF _Toc1426530855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670CBAD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_Toc290773063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>【3】</w:t>
          </w:r>
          <w:r>
            <w:rPr>
              <w:woUserID w:val="1"/>
            </w:rPr>
            <w:t>禁止用手机的场合</w:t>
          </w:r>
          <w:r>
            <w:tab/>
          </w:r>
          <w:r>
            <w:fldChar w:fldCharType="begin"/>
          </w:r>
          <w:r>
            <w:instrText xml:space="preserve"> PAGEREF _Toc290773063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B82F928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_Toc685233411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【4】微笑的场合</w:t>
          </w:r>
          <w:r>
            <w:tab/>
          </w:r>
          <w:r>
            <w:fldChar w:fldCharType="begin"/>
          </w:r>
          <w:r>
            <w:instrText xml:space="preserve"> PAGEREF _Toc685233411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3F36EEA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_Toc2067225791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【5】为家人骄傲</w:t>
          </w:r>
          <w:r>
            <w:tab/>
          </w:r>
          <w:r>
            <w:fldChar w:fldCharType="begin"/>
          </w:r>
          <w:r>
            <w:instrText xml:space="preserve"> PAGEREF _Toc2067225791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6D50E8B1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_Toc1375285127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【6】给别人建议</w:t>
          </w:r>
          <w:r>
            <w:tab/>
          </w:r>
          <w:r>
            <w:fldChar w:fldCharType="begin"/>
          </w:r>
          <w:r>
            <w:instrText xml:space="preserve"> PAGEREF _Toc1375285127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76A1008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_Toc1571051677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</w:t>
          </w:r>
          <w:r>
            <w:rPr>
              <w:rFonts w:hint="eastAsia"/>
              <w:lang w:eastAsia="zh"/>
              <w:woUserID w:val="1"/>
            </w:rPr>
            <w:t>7</w:t>
          </w:r>
          <w:r>
            <w:rPr>
              <w:woUserID w:val="1"/>
            </w:rPr>
            <w:t>】喜欢画画的</w:t>
          </w:r>
          <w:r>
            <w:rPr>
              <w:rFonts w:hint="eastAsia"/>
              <w:lang w:eastAsia="zh"/>
              <w:woUserID w:val="1"/>
            </w:rPr>
            <w:t>孩子</w:t>
          </w:r>
          <w:r>
            <w:tab/>
          </w:r>
          <w:r>
            <w:fldChar w:fldCharType="begin"/>
          </w:r>
          <w:r>
            <w:instrText xml:space="preserve"> PAGEREF _Toc1571051677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200C5CB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_Toc1686156728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</w:t>
          </w:r>
          <w:r>
            <w:rPr>
              <w:rFonts w:hint="eastAsia"/>
              <w:lang w:eastAsia="zh"/>
              <w:woUserID w:val="1"/>
            </w:rPr>
            <w:t>8</w:t>
          </w:r>
          <w:r>
            <w:rPr>
              <w:woUserID w:val="1"/>
            </w:rPr>
            <w:t>】</w:t>
          </w:r>
          <w:r>
            <w:rPr>
              <w:rFonts w:hint="eastAsia"/>
              <w:lang w:eastAsia="zh"/>
              <w:woUserID w:val="1"/>
            </w:rPr>
            <w:t>擅长</w:t>
          </w:r>
          <w:r>
            <w:rPr>
              <w:woUserID w:val="1"/>
            </w:rPr>
            <w:t>做计划的人</w:t>
          </w:r>
          <w:r>
            <w:tab/>
          </w:r>
          <w:r>
            <w:fldChar w:fldCharType="begin"/>
          </w:r>
          <w:r>
            <w:instrText xml:space="preserve"> PAGEREF _Toc1686156728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3483467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_Toc1983423927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</w:t>
          </w:r>
          <w:r>
            <w:rPr>
              <w:rFonts w:hint="eastAsia"/>
              <w:lang w:eastAsia="zh"/>
              <w:woUserID w:val="1"/>
            </w:rPr>
            <w:t>9</w:t>
          </w:r>
          <w:r>
            <w:rPr>
              <w:woUserID w:val="1"/>
            </w:rPr>
            <w:t>】Apps/程序</w:t>
          </w:r>
          <w:r>
            <w:tab/>
          </w:r>
          <w:r>
            <w:fldChar w:fldCharType="begin"/>
          </w:r>
          <w:r>
            <w:instrText xml:space="preserve"> PAGEREF _Toc1983423927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EE75A4A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_Toc353029990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</w:t>
          </w:r>
          <w:r>
            <w:rPr>
              <w:rFonts w:hint="eastAsia"/>
              <w:lang w:eastAsia="zh"/>
              <w:woUserID w:val="1"/>
            </w:rPr>
            <w:t>0</w:t>
          </w:r>
          <w:r>
            <w:rPr>
              <w:woUserID w:val="1"/>
            </w:rPr>
            <w:t>】想拥有的科技产品</w:t>
          </w:r>
          <w:r>
            <w:tab/>
          </w:r>
          <w:r>
            <w:fldChar w:fldCharType="begin"/>
          </w:r>
          <w:r>
            <w:instrText xml:space="preserve"> PAGEREF _Toc353029990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69A2A0D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_Toc884366927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>【11】自行车</w:t>
          </w:r>
          <w:r>
            <w:rPr>
              <w:woUserID w:val="1"/>
            </w:rPr>
            <w:t>/摩托车/汽车旅行（1.</w:t>
          </w:r>
          <w:r>
            <w:rPr>
              <w:rFonts w:hint="eastAsia"/>
              <w:lang w:eastAsia="zh"/>
              <w:woUserID w:val="1"/>
            </w:rPr>
            <w:t>30</w:t>
          </w:r>
          <w:r>
            <w:rPr>
              <w:woUserID w:val="1"/>
            </w:rPr>
            <w:t>）</w:t>
          </w:r>
          <w:r>
            <w:tab/>
          </w:r>
          <w:r>
            <w:fldChar w:fldCharType="begin"/>
          </w:r>
          <w:r>
            <w:instrText xml:space="preserve"> PAGEREF _Toc884366927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5FDE6E6E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_Toc344928496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</w:t>
          </w:r>
          <w:r>
            <w:rPr>
              <w:rFonts w:hint="eastAsia"/>
              <w:lang w:eastAsia="zh"/>
              <w:woUserID w:val="1"/>
            </w:rPr>
            <w:t>2</w:t>
          </w:r>
          <w:r>
            <w:rPr>
              <w:woUserID w:val="1"/>
            </w:rPr>
            <w:t>】对家庭重要的东西</w:t>
          </w:r>
          <w:r>
            <w:tab/>
          </w:r>
          <w:r>
            <w:fldChar w:fldCharType="begin"/>
          </w:r>
          <w:r>
            <w:instrText xml:space="preserve"> PAGEREF _Toc344928496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F5B79C7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_Toc713526599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</w:t>
          </w:r>
          <w:r>
            <w:rPr>
              <w:rFonts w:hint="eastAsia"/>
              <w:lang w:eastAsia="zh"/>
              <w:woUserID w:val="1"/>
            </w:rPr>
            <w:t>3</w:t>
          </w:r>
          <w:r>
            <w:rPr>
              <w:woUserID w:val="1"/>
            </w:rPr>
            <w:t>】机智解决</w:t>
          </w:r>
          <w:r>
            <w:rPr>
              <w:rFonts w:hint="eastAsia"/>
              <w:lang w:eastAsia="zh"/>
              <w:woUserID w:val="1"/>
            </w:rPr>
            <w:t>问</w:t>
          </w:r>
          <w:r>
            <w:rPr>
              <w:woUserID w:val="1"/>
            </w:rPr>
            <w:t>题的人</w:t>
          </w:r>
          <w:r>
            <w:tab/>
          </w:r>
          <w:r>
            <w:fldChar w:fldCharType="begin"/>
          </w:r>
          <w:r>
            <w:instrText xml:space="preserve"> PAGEREF _Toc713526599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73919C30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_Toc910761398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</w:t>
          </w:r>
          <w:r>
            <w:rPr>
              <w:rFonts w:hint="eastAsia"/>
              <w:lang w:eastAsia="zh"/>
              <w:woUserID w:val="1"/>
            </w:rPr>
            <w:t>4</w:t>
          </w:r>
          <w:r>
            <w:rPr>
              <w:woUserID w:val="1"/>
            </w:rPr>
            <w:t>】不享受的音乐活动</w:t>
          </w:r>
          <w:r>
            <w:tab/>
          </w:r>
          <w:r>
            <w:fldChar w:fldCharType="begin"/>
          </w:r>
          <w:r>
            <w:instrText xml:space="preserve"> PAGEREF _Toc910761398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D8F5085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_Toc818005367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【1</w:t>
          </w:r>
          <w:r>
            <w:rPr>
              <w:rFonts w:hint="eastAsia"/>
              <w:lang w:eastAsia="zh"/>
              <w:woUserID w:val="1"/>
            </w:rPr>
            <w:t>5</w:t>
          </w:r>
          <w:r>
            <w:rPr>
              <w:woUserID w:val="1"/>
            </w:rPr>
            <w:t>】近期观影</w:t>
          </w:r>
          <w:r>
            <w:tab/>
          </w:r>
          <w:r>
            <w:fldChar w:fldCharType="begin"/>
          </w:r>
          <w:r>
            <w:instrText xml:space="preserve"> PAGEREF _Toc818005367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7AE4A0FE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_Toc1448535164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</w:t>
          </w:r>
          <w:r>
            <w:rPr>
              <w:rFonts w:hint="eastAsia"/>
              <w:lang w:eastAsia="zh"/>
              <w:woUserID w:val="1"/>
            </w:rPr>
            <w:t>16</w:t>
          </w:r>
          <w:r>
            <w:rPr>
              <w:woUserID w:val="1"/>
            </w:rPr>
            <w:t>】</w:t>
          </w:r>
          <w:r>
            <w:rPr>
              <w:rFonts w:hint="eastAsia"/>
              <w:lang w:eastAsia="zh"/>
              <w:woUserID w:val="1"/>
            </w:rPr>
            <w:t>朋友自学</w:t>
          </w:r>
          <w:r>
            <w:tab/>
          </w:r>
          <w:r>
            <w:fldChar w:fldCharType="begin"/>
          </w:r>
          <w:r>
            <w:instrText xml:space="preserve"> PAGEREF _Toc1448535164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73B9EDC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_Toc599649885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</w:t>
          </w:r>
          <w:r>
            <w:rPr>
              <w:rFonts w:hint="eastAsia"/>
              <w:lang w:eastAsia="zh"/>
              <w:woUserID w:val="1"/>
            </w:rPr>
            <w:t>17</w:t>
          </w:r>
          <w:r>
            <w:rPr>
              <w:woUserID w:val="1"/>
            </w:rPr>
            <w:t>】有趣的建筑</w:t>
          </w:r>
          <w:r>
            <w:tab/>
          </w:r>
          <w:r>
            <w:fldChar w:fldCharType="begin"/>
          </w:r>
          <w:r>
            <w:instrText xml:space="preserve"> PAGEREF _Toc599649885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1E5A0CE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_Toc2141461798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</w:t>
          </w:r>
          <w:r>
            <w:rPr>
              <w:rFonts w:hint="eastAsia"/>
              <w:lang w:eastAsia="zh"/>
              <w:woUserID w:val="1"/>
            </w:rPr>
            <w:t>18</w:t>
          </w:r>
          <w:r>
            <w:rPr>
              <w:woUserID w:val="1"/>
            </w:rPr>
            <w:t>】发挥想象力</w:t>
          </w:r>
          <w:r>
            <w:tab/>
          </w:r>
          <w:r>
            <w:fldChar w:fldCharType="begin"/>
          </w:r>
          <w:r>
            <w:instrText xml:space="preserve"> PAGEREF _Toc2141461798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863432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_Toc163500094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</w:t>
          </w:r>
          <w:r>
            <w:rPr>
              <w:rFonts w:hint="eastAsia"/>
              <w:lang w:eastAsia="zh"/>
              <w:woUserID w:val="1"/>
            </w:rPr>
            <w:t>19</w:t>
          </w:r>
          <w:r>
            <w:rPr>
              <w:woUserID w:val="1"/>
            </w:rPr>
            <w:t>】花费超过预期的物品</w:t>
          </w:r>
          <w:r>
            <w:tab/>
          </w:r>
          <w:r>
            <w:fldChar w:fldCharType="begin"/>
          </w:r>
          <w:r>
            <w:instrText xml:space="preserve"> PAGEREF _Toc163500094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4A1E688C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_Toc1668725727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【2</w:t>
          </w:r>
          <w:r>
            <w:rPr>
              <w:rFonts w:hint="eastAsia"/>
              <w:lang w:eastAsia="zh"/>
              <w:woUserID w:val="1"/>
            </w:rPr>
            <w:t>0</w:t>
          </w:r>
          <w:r>
            <w:rPr>
              <w:woUserID w:val="1"/>
            </w:rPr>
            <w:t>】乐于助人的人</w:t>
          </w:r>
          <w:r>
            <w:tab/>
          </w:r>
          <w:r>
            <w:fldChar w:fldCharType="begin"/>
          </w:r>
          <w:r>
            <w:instrText xml:space="preserve"> PAGEREF _Toc1668725727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E455057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_Toc1428186471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【2</w:t>
          </w:r>
          <w:r>
            <w:rPr>
              <w:rFonts w:hint="eastAsia"/>
              <w:lang w:eastAsia="zh"/>
              <w:woUserID w:val="1"/>
            </w:rPr>
            <w:t>1</w:t>
          </w:r>
          <w:r>
            <w:rPr>
              <w:woUserID w:val="1"/>
            </w:rPr>
            <w:t>】鼓励别人做不愿做的事</w:t>
          </w:r>
          <w:r>
            <w:tab/>
          </w:r>
          <w:r>
            <w:fldChar w:fldCharType="begin"/>
          </w:r>
          <w:r>
            <w:instrText xml:space="preserve"> PAGEREF _Toc1428186471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19E029F2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_Toc738054977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【2</w:t>
          </w:r>
          <w:r>
            <w:rPr>
              <w:rFonts w:hint="eastAsia"/>
              <w:lang w:eastAsia="zh"/>
              <w:woUserID w:val="1"/>
            </w:rPr>
            <w:t>2</w:t>
          </w:r>
          <w:r>
            <w:rPr>
              <w:woUserID w:val="1"/>
            </w:rPr>
            <w:t>】想从事的短期海外工作</w:t>
          </w:r>
          <w:r>
            <w:tab/>
          </w:r>
          <w:r>
            <w:fldChar w:fldCharType="begin"/>
          </w:r>
          <w:r>
            <w:instrText xml:space="preserve"> PAGEREF _Toc738054977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3FD8A79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_Toc57723501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【2</w:t>
          </w:r>
          <w:r>
            <w:rPr>
              <w:rFonts w:hint="eastAsia"/>
              <w:lang w:eastAsia="zh"/>
              <w:woUserID w:val="1"/>
            </w:rPr>
            <w:t>3</w:t>
          </w:r>
          <w:r>
            <w:rPr>
              <w:woUserID w:val="1"/>
            </w:rPr>
            <w:t>】爱护自然的人</w:t>
          </w:r>
          <w:r>
            <w:tab/>
          </w:r>
          <w:r>
            <w:fldChar w:fldCharType="begin"/>
          </w:r>
          <w:r>
            <w:instrText xml:space="preserve"> PAGEREF _Toc57723501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2268534B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_Toc890991967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woUserID w:val="1"/>
            </w:rPr>
            <w:t>【2</w:t>
          </w:r>
          <w:r>
            <w:rPr>
              <w:rFonts w:hint="eastAsia"/>
              <w:lang w:eastAsia="zh"/>
              <w:woUserID w:val="1"/>
            </w:rPr>
            <w:t>4</w:t>
          </w:r>
          <w:r>
            <w:rPr>
              <w:woUserID w:val="1"/>
            </w:rPr>
            <w:t>】去过且喜欢的城市</w:t>
          </w:r>
          <w:r>
            <w:tab/>
          </w:r>
          <w:r>
            <w:fldChar w:fldCharType="begin"/>
          </w:r>
          <w:r>
            <w:instrText xml:space="preserve"> PAGEREF _Toc890991967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0362C7A8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eastAsia="zh"/>
              <w:woUserID w:val="1"/>
            </w:rPr>
            <w:fldChar w:fldCharType="begin"/>
          </w:r>
          <w:r>
            <w:rPr>
              <w:rFonts w:hint="eastAsia"/>
              <w:lang w:eastAsia="zh"/>
              <w:woUserID w:val="1"/>
            </w:rPr>
            <w:instrText xml:space="preserve"> HYPERLINK \l _Toc378119589 </w:instrText>
          </w:r>
          <w:r>
            <w:rPr>
              <w:rFonts w:hint="eastAsia"/>
              <w:lang w:eastAsia="zh"/>
              <w:woUserID w:val="1"/>
            </w:rPr>
            <w:fldChar w:fldCharType="separate"/>
          </w:r>
          <w:r>
            <w:rPr>
              <w:lang w:val="en-US" w:eastAsia="zh-CN"/>
              <w:woUserID w:val="1"/>
            </w:rPr>
            <w:t>【</w:t>
          </w:r>
          <w:r>
            <w:rPr>
              <w:rFonts w:hint="eastAsia"/>
              <w:lang w:val="en-US" w:eastAsia="zh"/>
              <w:woUserID w:val="3"/>
            </w:rPr>
            <w:t>25</w:t>
          </w:r>
          <w:r>
            <w:rPr>
              <w:lang w:val="en-US" w:eastAsia="zh-CN"/>
              <w:woUserID w:val="1"/>
            </w:rPr>
            <w:t>】购物场所</w:t>
          </w:r>
          <w:r>
            <w:tab/>
          </w:r>
          <w:r>
            <w:fldChar w:fldCharType="begin"/>
          </w:r>
          <w:r>
            <w:instrText xml:space="preserve"> PAGEREF _Toc378119589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/>
              <w:lang w:eastAsia="zh"/>
              <w:woUserID w:val="1"/>
            </w:rPr>
            <w:fldChar w:fldCharType="end"/>
          </w:r>
        </w:p>
        <w:p w14:paraId="31520A7E">
          <w:r>
            <w:rPr>
              <w:rFonts w:hint="eastAsia"/>
              <w:lang w:eastAsia="zh"/>
              <w:woUserID w:val="1"/>
            </w:rPr>
            <w:fldChar w:fldCharType="end"/>
          </w:r>
          <w:bookmarkStart w:id="0" w:name="_Toc1629552721"/>
          <w:bookmarkStart w:id="1" w:name="_Toc1813524689"/>
        </w:p>
      </w:sdtContent>
    </w:sdt>
    <w:p w14:paraId="7F18F89C">
      <w:pPr>
        <w:rPr>
          <w:rFonts w:hint="eastAsia" w:ascii="微软雅黑" w:hAnsi="微软雅黑"/>
          <w:color w:val="000000"/>
          <w:highlight w:val="none"/>
          <w:lang w:eastAsia="zh"/>
          <w:woUserID w:val="1"/>
        </w:rPr>
      </w:pPr>
      <w:r>
        <w:rPr>
          <w:rFonts w:hint="eastAsia" w:ascii="微软雅黑" w:hAnsi="微软雅黑"/>
          <w:color w:val="000000"/>
          <w:highlight w:val="none"/>
          <w:lang w:eastAsia="zh"/>
          <w:woUserID w:val="1"/>
        </w:rPr>
        <w:br w:type="page"/>
      </w:r>
    </w:p>
    <w:p w14:paraId="11977D20">
      <w:pPr>
        <w:pStyle w:val="2"/>
        <w:bidi w:val="0"/>
        <w:rPr>
          <w:rFonts w:hint="eastAsia" w:ascii="微软雅黑" w:hAnsi="微软雅黑"/>
          <w:color w:val="000000"/>
          <w:highlight w:val="none"/>
          <w:lang w:eastAsia="zh"/>
          <w:woUserID w:val="1"/>
        </w:rPr>
      </w:pPr>
      <w:bookmarkStart w:id="2" w:name="_Toc1407855980"/>
      <w:r>
        <w:rPr>
          <w:rFonts w:hint="eastAsia" w:ascii="微软雅黑" w:hAnsi="微软雅黑"/>
          <w:color w:val="000000"/>
          <w:highlight w:val="none"/>
          <w:lang w:eastAsia="zh"/>
          <w:woUserID w:val="1"/>
        </w:rPr>
        <w:t>【</w:t>
      </w:r>
      <w:bookmarkEnd w:id="124"/>
      <w:r>
        <w:rPr>
          <w:rFonts w:hint="eastAsia" w:ascii="微软雅黑" w:hAnsi="微软雅黑"/>
          <w:color w:val="000000"/>
          <w:highlight w:val="none"/>
          <w:lang w:eastAsia="zh"/>
          <w:woUserID w:val="1"/>
        </w:rPr>
        <w:t>同桌】</w:t>
      </w:r>
      <w:r>
        <w:rPr>
          <w:rFonts w:hint="eastAsia" w:ascii="微软雅黑" w:hAnsi="微软雅黑"/>
          <w:color w:val="000000"/>
          <w:highlight w:val="none"/>
          <w:lang w:val="en-US" w:eastAsia="zh-CN"/>
          <w:woUserID w:val="1"/>
        </w:rPr>
        <w:t>5</w:t>
      </w:r>
      <w:r>
        <w:rPr>
          <w:rFonts w:hint="eastAsia" w:ascii="微软雅黑" w:hAnsi="微软雅黑"/>
          <w:color w:val="000000"/>
          <w:highlight w:val="none"/>
          <w:lang w:eastAsia="zh"/>
          <w:woUserID w:val="1"/>
        </w:rPr>
        <w:t>-</w:t>
      </w:r>
      <w:r>
        <w:rPr>
          <w:rFonts w:hint="eastAsia" w:ascii="微软雅黑" w:hAnsi="微软雅黑"/>
          <w:color w:val="000000"/>
          <w:highlight w:val="none"/>
          <w:lang w:val="en-US" w:eastAsia="zh-CN"/>
          <w:woUserID w:val="1"/>
        </w:rPr>
        <w:t>8</w:t>
      </w:r>
      <w:r>
        <w:rPr>
          <w:rFonts w:hint="eastAsia" w:ascii="微软雅黑" w:hAnsi="微软雅黑"/>
          <w:color w:val="000000"/>
          <w:highlight w:val="none"/>
          <w:lang w:eastAsia="zh"/>
          <w:woUserID w:val="1"/>
        </w:rPr>
        <w:t>月题库</w:t>
      </w:r>
      <w:r>
        <w:rPr>
          <w:rFonts w:hint="eastAsia" w:ascii="微软雅黑" w:hAnsi="微软雅黑"/>
          <w:color w:val="000000"/>
          <w:highlight w:val="none"/>
          <w:woUserID w:val="1"/>
        </w:rPr>
        <w:t>说明</w:t>
      </w:r>
      <w:bookmarkEnd w:id="0"/>
      <w:r>
        <w:rPr>
          <w:rFonts w:hint="eastAsia" w:ascii="微软雅黑" w:hAnsi="微软雅黑"/>
          <w:color w:val="000000"/>
          <w:highlight w:val="none"/>
          <w:lang w:eastAsia="zh"/>
          <w:woUserID w:val="1"/>
        </w:rPr>
        <w:t>：</w:t>
      </w:r>
      <w:bookmarkEnd w:id="1"/>
      <w:bookmarkEnd w:id="2"/>
    </w:p>
    <w:p w14:paraId="45F0BF8A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正常来说，雅思口语题库四个月更新1次，换题的时间分别是1、5、9月，每个时间段之间的口语话题“相对稳定”，但不确保偶尔会有补充或者调整，建议以题库网站和实时更新的题库文档为准。</w:t>
      </w:r>
    </w:p>
    <w:p w14:paraId="54417F68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在考试时出的题目几乎都会从题库里面抽取，同桌每个换题季都会在第一时间从考场、学生分享端收集考题，汇总整理给到大家。</w:t>
      </w:r>
    </w:p>
    <w:p w14:paraId="0BD55692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也跟大家科普一下：所谓雅思口语题库并不是雅思官方发布的，都是由海量考生真实回忆整理出来，所以没有绝对百分百的题库，如果在真实考试中遇到之前的题目或没见过的，都是比较正常情况！建议同学们在备考口语时还是要将自己的口语水平能力提高起来，不要仅依靠背诵哦~</w:t>
      </w:r>
    </w:p>
    <w:p w14:paraId="6FA68537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然后，欢迎大家加入【同桌|雅思备考学习群】，群内会第一时间给大家分享换题季新题动态，进来一起学习和屠鸭吧！</w:t>
      </w:r>
    </w:p>
    <w:p w14:paraId="28B7DD1D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</w:p>
    <w:tbl>
      <w:tblPr>
        <w:tblStyle w:val="18"/>
        <w:tblW w:w="90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9"/>
        <w:gridCol w:w="6102"/>
      </w:tblGrid>
      <w:tr w14:paraId="63EC3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9" w:hRule="atLeast"/>
          <w:jc w:val="center"/>
        </w:trPr>
        <w:tc>
          <w:tcPr>
            <w:tcW w:w="1640" w:type="pct"/>
            <w:tcBorders>
              <w:top w:val="single" w:color="BEB6C5" w:sz="6" w:space="0"/>
              <w:left w:val="single" w:color="BEB6C5" w:sz="6" w:space="0"/>
              <w:bottom w:val="single" w:color="BEB6C5" w:sz="6" w:space="0"/>
              <w:right w:val="single" w:color="BEB6C5" w:sz="6" w:space="0"/>
            </w:tcBorders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9891719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firstLine="0"/>
              <w:jc w:val="center"/>
              <w:rPr>
                <w:rFonts w:hint="eastAsia"/>
                <w:color w:val="000000"/>
                <w:woUserID w:val="1"/>
              </w:rPr>
            </w:pPr>
            <w:r>
              <w:rPr>
                <w:rFonts w:hint="eastAsia"/>
                <w:color w:val="000000"/>
                <w:woUserID w:val="1"/>
              </w:rPr>
              <w:drawing>
                <wp:inline distT="0" distB="0" distL="114300" distR="114300">
                  <wp:extent cx="1676400" cy="1676400"/>
                  <wp:effectExtent l="0" t="0" r="0" b="0"/>
                  <wp:docPr id="6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7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9" w:type="pct"/>
            <w:tcBorders>
              <w:top w:val="single" w:color="BEB6C5" w:sz="6" w:space="0"/>
              <w:left w:val="single" w:color="000000" w:sz="6" w:space="0"/>
              <w:bottom w:val="single" w:color="BEB6C5" w:sz="6" w:space="0"/>
              <w:right w:val="single" w:color="BEB6C5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</w:tcPr>
          <w:p w14:paraId="456834CE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firstLine="0"/>
              <w:jc w:val="center"/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  <w:t>微信扫描左侧二维码</w:t>
            </w:r>
          </w:p>
          <w:p w14:paraId="77C5823C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firstLine="0"/>
              <w:jc w:val="center"/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  <w:t>添加网站学习小助手【Candy学姐】</w:t>
            </w:r>
          </w:p>
          <w:p w14:paraId="3009AA6D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firstLine="0"/>
              <w:jc w:val="center"/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  <w:t>回复【考试时间】，Candy这边邀请你进考试月的备考交流群</w:t>
            </w:r>
          </w:p>
          <w:p w14:paraId="06197102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firstLine="0"/>
              <w:jc w:val="left"/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</w:pPr>
          </w:p>
          <w:p w14:paraId="602637B3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firstLine="0"/>
              <w:jc w:val="left"/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  <w:t>群里都是和你一样，在同频备考的同学</w:t>
            </w:r>
          </w:p>
          <w:p w14:paraId="4219A131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firstLine="0"/>
              <w:jc w:val="left"/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  <w:t>✅ 获取一手资讯：官方考试动态、资料更新、干货分享。</w:t>
            </w:r>
          </w:p>
          <w:p w14:paraId="4D48D77C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firstLine="0"/>
              <w:jc w:val="left"/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  <w:t>✅ 交流真实困惑：随时吐槽、提问，主打真诚交流。</w:t>
            </w:r>
          </w:p>
          <w:p w14:paraId="1593B9FA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firstLine="0"/>
              <w:jc w:val="left"/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"/>
                <w:woUserID w:val="1"/>
              </w:rPr>
              <w:t>✅ 参考备考进度：看看同样考试时间的同学如何规划和调整。</w:t>
            </w:r>
          </w:p>
        </w:tc>
      </w:tr>
    </w:tbl>
    <w:p w14:paraId="7253BCA1">
      <w:pPr>
        <w:spacing w:line="300" w:lineRule="auto"/>
        <w:ind w:left="0" w:leftChars="0" w:firstLine="0" w:firstLineChars="0"/>
        <w:rPr>
          <w:rFonts w:hint="eastAsia" w:ascii="微软雅黑" w:hAnsi="微软雅黑"/>
          <w:b/>
          <w:bCs/>
          <w:color w:val="000000"/>
          <w:sz w:val="24"/>
          <w:szCs w:val="24"/>
          <w:highlight w:val="none"/>
          <w:lang w:val="en-US" w:eastAsia="zh"/>
          <w:woUserID w:val="1"/>
        </w:rPr>
      </w:pPr>
      <w:r>
        <w:rPr>
          <w:rFonts w:hint="eastAsia" w:ascii="微软雅黑" w:hAnsi="微软雅黑"/>
          <w:b/>
          <w:bCs/>
          <w:color w:val="000000"/>
          <w:sz w:val="24"/>
          <w:szCs w:val="24"/>
          <w:highlight w:val="none"/>
          <w:lang w:val="en-US" w:eastAsia="zh"/>
          <w:woUserID w:val="1"/>
        </w:rPr>
        <w:t>常见疑问解答：</w:t>
      </w:r>
    </w:p>
    <w:p w14:paraId="299974B9">
      <w:pPr>
        <w:spacing w:line="300" w:lineRule="auto"/>
        <w:ind w:firstLine="480" w:firstLineChars="200"/>
        <w:rPr>
          <w:rFonts w:hint="eastAsia" w:ascii="微软雅黑" w:hAnsi="微软雅黑"/>
          <w:b/>
          <w:bCs/>
          <w:color w:val="000000"/>
          <w:sz w:val="24"/>
          <w:szCs w:val="24"/>
          <w:highlight w:val="none"/>
          <w:lang w:val="en-US" w:eastAsia="zh-CN"/>
          <w:woUserID w:val="1"/>
        </w:rPr>
      </w:pPr>
      <w:r>
        <w:rPr>
          <w:rFonts w:hint="eastAsia" w:ascii="微软雅黑" w:hAnsi="微软雅黑"/>
          <w:b/>
          <w:bCs/>
          <w:color w:val="000000"/>
          <w:sz w:val="24"/>
          <w:szCs w:val="24"/>
          <w:highlight w:val="none"/>
          <w:lang w:val="en-US" w:eastAsia="zh"/>
          <w:woUserID w:val="1"/>
        </w:rPr>
        <w:t>一、</w:t>
      </w:r>
      <w:r>
        <w:rPr>
          <w:rFonts w:hint="eastAsia" w:ascii="微软雅黑" w:hAnsi="微软雅黑"/>
          <w:b/>
          <w:bCs/>
          <w:color w:val="000000"/>
          <w:sz w:val="24"/>
          <w:szCs w:val="24"/>
          <w:highlight w:val="none"/>
          <w:lang w:val="en-US" w:eastAsia="zh-CN"/>
          <w:woUserID w:val="1"/>
        </w:rPr>
        <w:t>什么是口语题库？</w:t>
      </w:r>
    </w:p>
    <w:p w14:paraId="73C24509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本题库总的来说由两部分组成：一是上一换题季的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保留题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，放在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u w:val="single"/>
          <w:lang w:eastAsia="zh"/>
          <w:woUserID w:val="1"/>
        </w:rPr>
        <w:t>文档末端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；二是上季度题库外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新出的话题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，根据更新时间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u w:val="single"/>
          <w:lang w:eastAsia="zh"/>
          <w:woUserID w:val="1"/>
        </w:rPr>
        <w:t>排在前面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，若话题有调整或更新小问，也会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u w:val="single"/>
          <w:lang w:eastAsia="zh"/>
          <w:woUserID w:val="1"/>
        </w:rPr>
        <w:t>特别标注最后更新的日期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，并将调整或者更新的小问以非黑色字体颜色标出。</w:t>
      </w:r>
    </w:p>
    <w:p w14:paraId="1EFEA1B6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由于新题出现前期题库内容极其不稳定，请大家及时关注话题&amp;小问变动情况，同桌将陆续更新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《口语题库V1.0》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题库数量和内容都不完善，不稳定、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《口语题库V2.0》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题库数量不会有太大变化，但内容还是不稳定、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《口语题库完整版》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题库&amp;内容大概率都稳定下来，但会有小调整、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《口语题库最终版/稳定版》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说明题库&amp;内容已稳定下来，会一起同步在学习群上～</w:t>
      </w:r>
    </w:p>
    <w:p w14:paraId="6E898C02">
      <w:pPr>
        <w:spacing w:line="300" w:lineRule="auto"/>
        <w:ind w:firstLine="480" w:firstLineChars="200"/>
        <w:rPr>
          <w:rFonts w:hint="eastAsia" w:ascii="微软雅黑" w:hAnsi="微软雅黑"/>
          <w:b/>
          <w:bCs/>
          <w:color w:val="000000"/>
          <w:sz w:val="24"/>
          <w:szCs w:val="24"/>
          <w:highlight w:val="none"/>
          <w:lang w:eastAsia="zh"/>
          <w:woUserID w:val="1"/>
        </w:rPr>
      </w:pPr>
      <w:r>
        <w:rPr>
          <w:rFonts w:hint="eastAsia" w:ascii="微软雅黑" w:hAnsi="微软雅黑"/>
          <w:b/>
          <w:bCs/>
          <w:color w:val="000000"/>
          <w:sz w:val="24"/>
          <w:szCs w:val="24"/>
          <w:highlight w:val="none"/>
          <w:lang w:eastAsia="zh"/>
          <w:woUserID w:val="1"/>
        </w:rPr>
        <w:t>二、如何使用口语题库？</w:t>
      </w:r>
    </w:p>
    <w:p w14:paraId="6DFD356A">
      <w:pPr>
        <w:spacing w:line="300" w:lineRule="auto"/>
        <w:ind w:firstLine="440" w:firstLineChars="200"/>
        <w:jc w:val="center"/>
        <w:rPr>
          <w:rFonts w:hint="default" w:ascii="微软雅黑" w:hAnsi="微软雅黑"/>
          <w:b w:val="0"/>
          <w:bCs w:val="0"/>
          <w:color w:val="000000"/>
          <w:sz w:val="24"/>
          <w:szCs w:val="24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val="en-US" w:eastAsia="zh"/>
          <w:woUserID w:val="1"/>
        </w:rPr>
        <w:t>→ 使用同桌英语【网站题库】练习</w:t>
      </w:r>
      <w:r>
        <w:rPr>
          <w:rFonts w:hint="default" w:ascii="微软雅黑" w:hAnsi="微软雅黑"/>
          <w:b w:val="0"/>
          <w:bCs w:val="0"/>
          <w:color w:val="000000"/>
          <w:sz w:val="24"/>
          <w:szCs w:val="24"/>
          <w:highlight w:val="none"/>
          <w:lang w:eastAsia="zh"/>
          <w:woUserID w:val="1"/>
        </w:rPr>
        <w:drawing>
          <wp:inline distT="0" distB="0" distL="114300" distR="114300">
            <wp:extent cx="4598035" cy="2441575"/>
            <wp:effectExtent l="0" t="0" r="12065" b="158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8182">
      <w:pPr>
        <w:numPr>
          <w:ilvl w:val="0"/>
          <w:numId w:val="1"/>
        </w:numPr>
        <w:spacing w:line="300" w:lineRule="auto"/>
        <w:ind w:left="0" w:leftChars="0" w:firstLine="440" w:firstLineChars="200"/>
        <w:jc w:val="both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打开想要练习的part和具体话题，基础比较好的同学可以根据题库预先组织口语答案，也可直接写下完整的答案，也可以只写答题的关键词；</w:t>
      </w:r>
    </w:p>
    <w:p w14:paraId="478BCB04">
      <w:pPr>
        <w:numPr>
          <w:ilvl w:val="0"/>
          <w:numId w:val="1"/>
        </w:numPr>
        <w:spacing w:line="300" w:lineRule="auto"/>
        <w:ind w:left="0" w:leftChars="0" w:firstLine="440" w:firstLineChars="200"/>
        <w:jc w:val="both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对于“自己写答案”比较有困难的同学，可以尝试先做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拆解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和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输入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练习，之后再做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输出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 xml:space="preserve">练习~ </w:t>
      </w:r>
    </w:p>
    <w:p w14:paraId="56052107">
      <w:pPr>
        <w:spacing w:line="300" w:lineRule="auto"/>
        <w:ind w:firstLine="440" w:firstLineChars="200"/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</w:pPr>
      <w:bookmarkStart w:id="3" w:name="image.png"/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另外，同桌网站（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fldChar w:fldCharType="begin"/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instrText xml:space="preserve"> HYPERLINK "ielts.itongzhuo.com" </w:instrTex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fldChar w:fldCharType="separate"/>
      </w:r>
      <w:r>
        <w:rPr>
          <w:rStyle w:val="23"/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ielts.itongzhuo.com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fldChar w:fldCharType="end"/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）提供了两套口语答案（基础版+进阶版）帮助大家在输出练习的时候做参考，可以通过借鉴口语答案进一步完善自己的素材内容哦！</w:t>
      </w:r>
    </w:p>
    <w:p w14:paraId="67D9171B">
      <w:pPr>
        <w:spacing w:line="300" w:lineRule="auto"/>
        <w:ind w:firstLine="440" w:firstLineChars="200"/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网站还提供【AI定制】口语答案，同学们可以根据自身需要输入关键词定制属于自己的答案！快来体验一下AI的魅力吧！！</w:t>
      </w:r>
    </w:p>
    <w:p w14:paraId="1472152C">
      <w:pPr>
        <w:pStyle w:val="17"/>
        <w:keepNext w:val="0"/>
        <w:keepLines w:val="0"/>
        <w:widowControl/>
        <w:suppressLineNumbers w:val="0"/>
        <w:jc w:val="left"/>
        <w:rPr>
          <w:rFonts w:hint="eastAsia" w:ascii="微软雅黑" w:hAnsi="微软雅黑"/>
          <w:b w:val="0"/>
          <w:bCs w:val="0"/>
          <w:color w:val="000000"/>
          <w:sz w:val="24"/>
          <w:szCs w:val="24"/>
          <w:highlight w:val="none"/>
          <w:lang w:val="en-US" w:eastAsia="zh"/>
          <w:woUserID w:val="1"/>
        </w:rPr>
      </w:pPr>
      <w:r>
        <w:rPr>
          <w:woUserID w:val="1"/>
        </w:rPr>
        <w:drawing>
          <wp:inline distT="0" distB="0" distL="114300" distR="114300">
            <wp:extent cx="4682490" cy="2631440"/>
            <wp:effectExtent l="0" t="0" r="3810" b="16510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2631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43F149">
      <w:pPr>
        <w:spacing w:line="300" w:lineRule="auto"/>
        <w:ind w:firstLine="480" w:firstLineChars="200"/>
        <w:rPr>
          <w:rFonts w:hint="eastAsia" w:ascii="微软雅黑" w:hAnsi="微软雅黑"/>
          <w:b w:val="0"/>
          <w:bCs w:val="0"/>
          <w:color w:val="000000"/>
          <w:sz w:val="24"/>
          <w:szCs w:val="24"/>
          <w:highlight w:val="none"/>
          <w:lang w:val="en-US"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4"/>
          <w:szCs w:val="24"/>
          <w:highlight w:val="none"/>
          <w:lang w:val="en-US" w:eastAsia="zh"/>
          <w:woUserID w:val="1"/>
        </w:rPr>
        <w:t>→使用口语题库【在线文档】练习</w:t>
      </w:r>
    </w:p>
    <w:p w14:paraId="01F17DBA">
      <w:pPr>
        <w:spacing w:line="300" w:lineRule="auto"/>
        <w:ind w:firstLine="480" w:firstLineChars="200"/>
        <w:rPr>
          <w:rFonts w:hint="eastAsia" w:ascii="微软雅黑" w:hAnsi="微软雅黑"/>
          <w:b w:val="0"/>
          <w:bCs w:val="0"/>
          <w:color w:val="000000"/>
          <w:sz w:val="24"/>
          <w:szCs w:val="24"/>
          <w:highlight w:val="none"/>
          <w:lang w:val="en-US"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4"/>
          <w:szCs w:val="24"/>
          <w:highlight w:val="none"/>
          <w:lang w:val="en-US" w:eastAsia="zh"/>
          <w:woUserID w:val="1"/>
        </w:rPr>
        <w:drawing>
          <wp:inline distT="0" distB="0" distL="114300" distR="114300">
            <wp:extent cx="4321810" cy="2917825"/>
            <wp:effectExtent l="0" t="0" r="2540" b="158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A383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①打开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fldChar w:fldCharType="begin"/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instrText xml:space="preserve"> HYPERLINK "https://365.kdocs.cn/l/ceciBptjEJJ4" </w:instrTex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fldChar w:fldCharType="separate"/>
      </w:r>
      <w:r>
        <w:rPr>
          <w:rStyle w:val="23"/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口语题库在线文档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fldChar w:fldCharType="end"/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或下载下来，打开“大纲”视图，能够根据话题序号快速定位&amp;跳转到对应题目；</w:t>
      </w:r>
    </w:p>
    <w:p w14:paraId="315A4447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②看着口语题库的话题，将自己的答案先在脑子组织一遍；</w:t>
      </w:r>
    </w:p>
    <w:p w14:paraId="7B8EA876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③差不多后，尝试自己开口说出声来回答，不要心里默读！！</w:t>
      </w:r>
    </w:p>
    <w:p w14:paraId="00DFD7FB">
      <w:pPr>
        <w:spacing w:line="300" w:lineRule="auto"/>
        <w:ind w:firstLine="440" w:firstLineChars="200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④不好说的或说不出的做个记号，然后登录</w:t>
      </w:r>
      <w:r>
        <w:rPr>
          <w:rFonts w:hint="eastAsia" w:ascii="微软雅黑" w:hAnsi="微软雅黑"/>
          <w:b/>
          <w:bCs/>
          <w:color w:val="000000"/>
          <w:sz w:val="22"/>
          <w:szCs w:val="22"/>
          <w:highlight w:val="none"/>
          <w:lang w:eastAsia="zh"/>
          <w:woUserID w:val="1"/>
        </w:rPr>
        <w:t>同桌题库网</w:t>
      </w: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看看网站提供的答案，主要看答题逻辑，再结合自己的经历，总结出自己的答案。</w:t>
      </w:r>
    </w:p>
    <w:p w14:paraId="0CC25115">
      <w:pPr>
        <w:spacing w:line="300" w:lineRule="auto"/>
        <w:ind w:firstLine="440" w:firstLineChars="200"/>
        <w:jc w:val="center"/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</w:pPr>
      <w:r>
        <w:rPr>
          <w:rFonts w:hint="eastAsia" w:ascii="微软雅黑" w:hAnsi="微软雅黑"/>
          <w:b w:val="0"/>
          <w:bCs w:val="0"/>
          <w:color w:val="000000"/>
          <w:sz w:val="22"/>
          <w:szCs w:val="22"/>
          <w:highlight w:val="none"/>
          <w:lang w:eastAsia="zh"/>
          <w:woUserID w:val="1"/>
        </w:rPr>
        <w:t>以上，就是对换题季口语题库的说明~大家备考加油哦~！！祝大家屠鸭成功！！</w:t>
      </w:r>
    </w:p>
    <w:bookmarkEnd w:id="3"/>
    <w:p w14:paraId="22015099">
      <w:pPr>
        <w:jc w:val="center"/>
        <w:rPr>
          <w:rFonts w:ascii="微软雅黑" w:hAnsi="微软雅黑"/>
          <w:color w:val="000000"/>
          <w:woUserID w:val="1"/>
        </w:rPr>
      </w:pPr>
      <w:r>
        <w:rPr>
          <w:rStyle w:val="24"/>
          <w:b/>
          <w:color w:val="000000"/>
          <w:woUserID w:val="1"/>
        </w:rPr>
        <w:br w:type="page"/>
      </w:r>
    </w:p>
    <w:p w14:paraId="15B8179A">
      <w:pPr>
        <w:pStyle w:val="2"/>
        <w:bidi w:val="0"/>
        <w:rPr>
          <w:rFonts w:hint="eastAsia" w:eastAsia="微软雅黑"/>
          <w:color w:val="000000"/>
          <w:lang w:eastAsia="zh"/>
          <w:woUserID w:val="1"/>
        </w:rPr>
      </w:pPr>
      <w:bookmarkStart w:id="4" w:name="_Toc1798512565"/>
      <w:bookmarkStart w:id="5" w:name="_Toc1982378705"/>
      <w:bookmarkStart w:id="6" w:name="_Toc1732149941"/>
      <w:r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  <w:t>【</w:t>
      </w:r>
      <w:r>
        <w:rPr>
          <w:rFonts w:hint="eastAsia" w:cs="Arial"/>
          <w:color w:val="000000"/>
          <w:kern w:val="2"/>
          <w:lang w:val="en-US" w:eastAsia="zh" w:bidi="ar-SA"/>
          <w:woUserID w:val="1"/>
        </w:rPr>
        <w:t>5月</w:t>
      </w:r>
      <w:r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  <w:t>新题】</w:t>
      </w:r>
      <w:bookmarkEnd w:id="4"/>
      <w:r>
        <w:rPr>
          <w:color w:val="000000"/>
          <w:woUserID w:val="1"/>
        </w:rPr>
        <w:t>Part1</w:t>
      </w:r>
      <w:bookmarkEnd w:id="5"/>
      <w:r>
        <w:rPr>
          <w:rFonts w:hint="eastAsia"/>
          <w:color w:val="000000"/>
          <w:lang w:eastAsia="zh"/>
          <w:woUserID w:val="1"/>
        </w:rPr>
        <w:t>（</w:t>
      </w:r>
      <w:r>
        <w:rPr>
          <w:rFonts w:hint="eastAsia"/>
          <w:color w:val="000000"/>
          <w:lang w:eastAsia="zh"/>
          <w:woUserID w:val="3"/>
        </w:rPr>
        <w:t>17</w:t>
      </w:r>
      <w:r>
        <w:rPr>
          <w:rFonts w:hint="eastAsia"/>
          <w:color w:val="000000"/>
          <w:lang w:eastAsia="zh"/>
          <w:woUserID w:val="1"/>
        </w:rPr>
        <w:t>道）</w:t>
      </w:r>
      <w:bookmarkEnd w:id="6"/>
    </w:p>
    <w:p w14:paraId="2DD6A86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leftChars="0" w:firstLine="0" w:firstLineChars="0"/>
        <w:jc w:val="left"/>
        <w:rPr>
          <w:woUserID w:val="1"/>
        </w:rPr>
      </w:pPr>
      <w:bookmarkStart w:id="7" w:name="_Toc234701871"/>
      <w:bookmarkStart w:id="8" w:name="_Toc1718771221"/>
      <w:bookmarkStart w:id="9" w:name="_Toc199312713"/>
      <w:r>
        <w:rPr>
          <w:rFonts w:hint="eastAsia"/>
          <w:lang w:eastAsia="zh"/>
          <w:woUserID w:val="1"/>
        </w:rPr>
        <w:t>【1】</w:t>
      </w:r>
      <w:r>
        <w:rPr>
          <w:woUserID w:val="1"/>
        </w:rPr>
        <w:t>（</w:t>
      </w:r>
      <w:r>
        <w:rPr>
          <w:rFonts w:hint="eastAsia"/>
          <w:lang w:eastAsia="zh"/>
          <w:woUserID w:val="3"/>
        </w:rPr>
        <w:t>5</w:t>
      </w:r>
      <w:r>
        <w:rPr>
          <w:woUserID w:val="1"/>
        </w:rPr>
        <w:t>.</w:t>
      </w:r>
      <w:r>
        <w:rPr>
          <w:rFonts w:hint="eastAsia"/>
          <w:lang w:eastAsia="zh"/>
          <w:woUserID w:val="3"/>
        </w:rPr>
        <w:t>28</w:t>
      </w:r>
      <w:r>
        <w:rPr>
          <w:woUserID w:val="1"/>
        </w:rPr>
        <w:t>）Teachers</w:t>
      </w:r>
      <w:bookmarkEnd w:id="7"/>
    </w:p>
    <w:p w14:paraId="6BBFE6B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have a favorite teacher?</w:t>
      </w:r>
    </w:p>
    <w:p w14:paraId="7FB9CC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want to be a teacher in the future?</w:t>
      </w:r>
    </w:p>
    <w:p w14:paraId="7DC51D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have a teacher from your past that you still remember?</w:t>
      </w:r>
    </w:p>
    <w:p w14:paraId="770753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Are you still in touch with your primary school teachers?</w:t>
      </w:r>
    </w:p>
    <w:p w14:paraId="5B710B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In what way has your favourite teacher helped you?</w:t>
      </w:r>
    </w:p>
    <w:p w14:paraId="0F4B7E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1"/>
        </w:rPr>
      </w:pPr>
      <w:r>
        <w:rPr>
          <w:rFonts w:hint="eastAsia"/>
          <w:color w:val="FF0000"/>
          <w:lang w:eastAsia="zh"/>
          <w:woUserID w:val="3"/>
        </w:rPr>
        <w:t>Do you like your primary school teachers more than your high school teachers?</w:t>
      </w:r>
    </w:p>
    <w:p w14:paraId="558AA8D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bidi w:val="0"/>
        <w:ind w:left="0" w:leftChars="0" w:firstLine="0" w:firstLineChars="0"/>
        <w:jc w:val="left"/>
        <w:rPr>
          <w:woUserID w:val="1"/>
        </w:rPr>
      </w:pPr>
      <w:bookmarkStart w:id="10" w:name="_Toc65328931"/>
      <w:r>
        <w:rPr>
          <w:rFonts w:hint="eastAsia"/>
          <w:lang w:eastAsia="zh"/>
          <w:woUserID w:val="1"/>
        </w:rPr>
        <w:t>【2】</w:t>
      </w:r>
      <w:r>
        <w:rPr>
          <w:woUserID w:val="1"/>
        </w:rPr>
        <w:t>（4.30）Social media</w:t>
      </w:r>
      <w:bookmarkEnd w:id="10"/>
    </w:p>
    <w:p w14:paraId="3F853F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Have you ever posted anything on social media?</w:t>
      </w:r>
    </w:p>
    <w:p w14:paraId="66C6ED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did you start using social media?</w:t>
      </w:r>
    </w:p>
    <w:p w14:paraId="09E57E5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you spend too much time on social media?</w:t>
      </w:r>
    </w:p>
    <w:p w14:paraId="73C2D0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your friends use social media?</w:t>
      </w:r>
    </w:p>
    <w:p w14:paraId="208F507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do people often do on social media?</w:t>
      </w:r>
    </w:p>
    <w:p w14:paraId="193AAB2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bidi w:val="0"/>
        <w:ind w:left="0" w:leftChars="0" w:firstLine="0" w:firstLineChars="0"/>
        <w:jc w:val="left"/>
        <w:rPr>
          <w:woUserID w:val="1"/>
        </w:rPr>
      </w:pPr>
      <w:bookmarkStart w:id="11" w:name="_Toc1500887072"/>
      <w:r>
        <w:rPr>
          <w:woUserID w:val="1"/>
        </w:rPr>
        <w:t>【3】</w:t>
      </w:r>
      <w:r>
        <w:rPr>
          <w:color w:val="000000"/>
          <w:woUserID w:val="1"/>
        </w:rPr>
        <w:t>（</w:t>
      </w:r>
      <w:r>
        <w:rPr>
          <w:rFonts w:hint="eastAsia"/>
          <w:color w:val="000000"/>
          <w:lang w:eastAsia="zh"/>
          <w:woUserID w:val="3"/>
        </w:rPr>
        <w:t>5</w:t>
      </w:r>
      <w:r>
        <w:rPr>
          <w:color w:val="000000"/>
          <w:woUserID w:val="1"/>
        </w:rPr>
        <w:t>.</w:t>
      </w:r>
      <w:r>
        <w:rPr>
          <w:rFonts w:hint="eastAsia"/>
          <w:color w:val="000000"/>
          <w:lang w:eastAsia="zh"/>
          <w:woUserID w:val="3"/>
        </w:rPr>
        <w:t>19</w:t>
      </w:r>
      <w:r>
        <w:rPr>
          <w:color w:val="000000"/>
          <w:woUserID w:val="1"/>
        </w:rPr>
        <w:t>）Music</w:t>
      </w:r>
      <w:bookmarkEnd w:id="11"/>
    </w:p>
    <w:p w14:paraId="349347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3"/>
        </w:rPr>
        <w:t>Do you like music?</w:t>
      </w:r>
    </w:p>
    <w:p w14:paraId="5BA64A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3"/>
        </w:rPr>
        <w:t>What kinds of music do you listen to?</w:t>
      </w:r>
    </w:p>
    <w:p w14:paraId="0A5824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Do you prefer sad or happy music?</w:t>
      </w:r>
    </w:p>
    <w:p w14:paraId="1C494D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Does happy music make you feel more excited?</w:t>
      </w:r>
    </w:p>
    <w:p w14:paraId="09BE35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1"/>
        </w:rPr>
      </w:pPr>
      <w:r>
        <w:rPr>
          <w:rFonts w:hint="eastAsia"/>
          <w:color w:val="FF0000"/>
          <w:lang w:eastAsia="zh"/>
          <w:woUserID w:val="3"/>
        </w:rPr>
        <w:t>Have you taken any music classes?</w:t>
      </w:r>
    </w:p>
    <w:p w14:paraId="00518E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1"/>
        </w:rPr>
      </w:pPr>
      <w:r>
        <w:rPr>
          <w:rFonts w:hint="eastAsia"/>
          <w:color w:val="FF0000"/>
          <w:lang w:eastAsia="zh"/>
          <w:woUserID w:val="3"/>
        </w:rPr>
        <w:t>Do you listen to music while doing other things?</w:t>
      </w:r>
    </w:p>
    <w:p w14:paraId="0D2F33F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12" w:name="_Toc772864104"/>
      <w:r>
        <w:rPr>
          <w:woUserID w:val="3"/>
        </w:rPr>
        <w:t>【4】（5.</w:t>
      </w:r>
      <w:r>
        <w:rPr>
          <w:rFonts w:hint="eastAsia"/>
          <w:lang w:eastAsia="zh"/>
          <w:woUserID w:val="3"/>
        </w:rPr>
        <w:t>28</w:t>
      </w:r>
      <w:r>
        <w:rPr>
          <w:woUserID w:val="3"/>
        </w:rPr>
        <w:t>）Tidiness</w:t>
      </w:r>
      <w:bookmarkEnd w:id="12"/>
    </w:p>
    <w:p w14:paraId="14DAC9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like to keep things tidy?</w:t>
      </w:r>
    </w:p>
    <w:p w14:paraId="6F14880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Did you use to keep your room tidy as a child?</w:t>
      </w:r>
    </w:p>
    <w:p w14:paraId="1A17862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color w:val="000000"/>
          <w:woUserID w:val="3"/>
        </w:rPr>
        <w:t>Are you a tidy person now?</w:t>
      </w:r>
    </w:p>
    <w:p w14:paraId="23B3F97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How do you keep your work or study space tidy?</w:t>
      </w:r>
    </w:p>
    <w:p w14:paraId="28858D9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Do you think that it is necessary to be tidy?</w:t>
      </w:r>
    </w:p>
    <w:p w14:paraId="381430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color w:val="000000"/>
          <w:woUserID w:val="3"/>
        </w:rPr>
        <w:t>What do you think of those who don't care about tidiness?</w:t>
      </w:r>
    </w:p>
    <w:p w14:paraId="420362E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color w:val="000000"/>
          <w:woUserID w:val="3"/>
        </w:rPr>
        <w:t>What do you think of those who are overly concerned about tidiness?</w:t>
      </w:r>
    </w:p>
    <w:p w14:paraId="223B9A6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13" w:name="_Toc1317195902"/>
      <w:r>
        <w:rPr>
          <w:woUserID w:val="3"/>
        </w:rPr>
        <w:t>【5】（5.</w:t>
      </w:r>
      <w:r>
        <w:rPr>
          <w:rFonts w:hint="eastAsia"/>
          <w:lang w:eastAsia="zh"/>
          <w:woUserID w:val="3"/>
        </w:rPr>
        <w:t>13</w:t>
      </w:r>
      <w:r>
        <w:rPr>
          <w:woUserID w:val="3"/>
        </w:rPr>
        <w:t>）Websites</w:t>
      </w:r>
      <w:bookmarkEnd w:id="13"/>
    </w:p>
    <w:p w14:paraId="1E9D20B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kinds of websites do you often visit?</w:t>
      </w:r>
    </w:p>
    <w:p w14:paraId="6B4118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is your favourite website?</w:t>
      </w:r>
    </w:p>
    <w:p w14:paraId="27F318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Are there any changes to the websites you often visit?</w:t>
      </w:r>
    </w:p>
    <w:p w14:paraId="2D582A8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kinds of websites are popular in your country?</w:t>
      </w:r>
    </w:p>
    <w:p w14:paraId="0CC6D02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Do you prefer getting information from websites or books?</w:t>
      </w:r>
    </w:p>
    <w:p w14:paraId="5830DA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Would you like to have your own website?</w:t>
      </w:r>
    </w:p>
    <w:p w14:paraId="5F5AF18F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14" w:name="_Toc140963437"/>
      <w:r>
        <w:rPr>
          <w:woUserID w:val="3"/>
        </w:rPr>
        <w:t>【6】（5.6）Watch</w:t>
      </w:r>
      <w:bookmarkEnd w:id="14"/>
    </w:p>
    <w:p w14:paraId="74BA922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wear a watch?</w:t>
      </w:r>
    </w:p>
    <w:p w14:paraId="0ABB44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Have you ever got a watch as a gift?</w:t>
      </w:r>
    </w:p>
    <w:p w14:paraId="124B57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some people wear expensive watches?</w:t>
      </w:r>
    </w:p>
    <w:p w14:paraId="3770743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it is important to wear a watch? Why?</w:t>
      </w:r>
    </w:p>
    <w:p w14:paraId="610DE31C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15" w:name="_Toc1745589188"/>
      <w:r>
        <w:rPr>
          <w:woUserID w:val="3"/>
        </w:rPr>
        <w:t>【7】（5.6）Shopping</w:t>
      </w:r>
      <w:bookmarkEnd w:id="15"/>
    </w:p>
    <w:p w14:paraId="7AACA03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like shopping?</w:t>
      </w:r>
    </w:p>
    <w:p w14:paraId="2EBB13D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often do you go shopping?</w:t>
      </w:r>
    </w:p>
    <w:p w14:paraId="06B6259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color w:val="000000"/>
          <w:woUserID w:val="3"/>
        </w:rPr>
        <w:t>Do you prefer online shopping or in-store shopping?</w:t>
      </w:r>
    </w:p>
    <w:p w14:paraId="2AC1A8C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Do you compare prices when you shop? Why?</w:t>
      </w:r>
    </w:p>
    <w:p w14:paraId="0E22D55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Is it difficult for you to make choices when you shop?</w:t>
      </w:r>
    </w:p>
    <w:p w14:paraId="463DED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Do you think expensive products are always better than cheaper ones?</w:t>
      </w:r>
    </w:p>
    <w:p w14:paraId="14E4F8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Have you ever returned anything you bought online?</w:t>
      </w:r>
    </w:p>
    <w:p w14:paraId="0C72F5F8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16" w:name="_Toc262159093"/>
      <w:r>
        <w:rPr>
          <w:woUserID w:val="3"/>
        </w:rPr>
        <w:t>【8】（5.6）Feeling bored</w:t>
      </w:r>
      <w:bookmarkEnd w:id="16"/>
    </w:p>
    <w:p w14:paraId="2E0F19D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often feel bored?</w:t>
      </w:r>
    </w:p>
    <w:p w14:paraId="28CA419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Did you ever find school boring when you were a child?</w:t>
      </w:r>
    </w:p>
    <w:p w14:paraId="5E37CDE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sort of things do you find most boring now?</w:t>
      </w:r>
    </w:p>
    <w:p w14:paraId="0310961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do you do to stop yourself feeling bored?</w:t>
      </w:r>
    </w:p>
    <w:p w14:paraId="5A59B52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rFonts w:hint="eastAsia"/>
          <w:lang w:eastAsia="zh"/>
          <w:woUserID w:val="3"/>
        </w:rPr>
        <w:t>When would you feel bored?</w:t>
      </w:r>
    </w:p>
    <w:p w14:paraId="538D805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rFonts w:hint="eastAsia"/>
          <w:lang w:eastAsia="zh"/>
          <w:woUserID w:val="3"/>
        </w:rPr>
        <w:t>What do you do when you feel bored?</w:t>
      </w:r>
    </w:p>
    <w:p w14:paraId="0847A28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rFonts w:hint="eastAsia"/>
          <w:lang w:eastAsia="zh"/>
          <w:woUserID w:val="3"/>
        </w:rPr>
        <w:t>Do you think childhood is boring or adulthood is boring?</w:t>
      </w:r>
    </w:p>
    <w:p w14:paraId="5F57F812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17" w:name="_Toc104953819"/>
      <w:r>
        <w:rPr>
          <w:woUserID w:val="3"/>
        </w:rPr>
        <w:t>【9】（5.</w:t>
      </w:r>
      <w:r>
        <w:rPr>
          <w:rFonts w:hint="eastAsia"/>
          <w:lang w:eastAsia="zh"/>
          <w:woUserID w:val="3"/>
        </w:rPr>
        <w:t>28</w:t>
      </w:r>
      <w:r>
        <w:rPr>
          <w:woUserID w:val="3"/>
        </w:rPr>
        <w:t>）Parks</w:t>
      </w:r>
      <w:bookmarkEnd w:id="17"/>
    </w:p>
    <w:p w14:paraId="3EB43E6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Did you like going to parks as a child?</w:t>
      </w:r>
    </w:p>
    <w:p w14:paraId="510AB1D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still like going to parks now?</w:t>
      </w:r>
    </w:p>
    <w:p w14:paraId="594525E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Would you like to see more parks in your city?</w:t>
      </w:r>
    </w:p>
    <w:p w14:paraId="7E0AE6C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Are there any parks you want to go to in the future?</w:t>
      </w:r>
    </w:p>
    <w:p w14:paraId="11C566F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Would you prefer to play in a personal garden or public garden?</w:t>
      </w:r>
    </w:p>
    <w:p w14:paraId="24738C5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How are the parks today different from those you visited as a kid?</w:t>
      </w:r>
    </w:p>
    <w:p w14:paraId="565FA19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do you like to do when visiting a park?</w:t>
      </w:r>
    </w:p>
    <w:p w14:paraId="6434629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Would you like to play in a public garden or park?</w:t>
      </w:r>
    </w:p>
    <w:p w14:paraId="3B95E46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18" w:name="_Toc43076708"/>
      <w:r>
        <w:rPr>
          <w:woUserID w:val="3"/>
        </w:rPr>
        <w:t>【10】（5.6）Cars</w:t>
      </w:r>
      <w:bookmarkEnd w:id="18"/>
    </w:p>
    <w:p w14:paraId="06936DA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Did you enjoy traveling by car when you were a kid?</w:t>
      </w:r>
    </w:p>
    <w:p w14:paraId="134D92B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types of cars do you like?</w:t>
      </w:r>
    </w:p>
    <w:p w14:paraId="3F80464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prefer to be a driver or a passenger?</w:t>
      </w:r>
    </w:p>
    <w:p w14:paraId="51AB1BB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do you usually do when there is a traffic jam?</w:t>
      </w:r>
    </w:p>
    <w:p w14:paraId="65992EA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car colours are important?</w:t>
      </w:r>
    </w:p>
    <w:p w14:paraId="09FDA249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19" w:name="_Toc1254544296"/>
      <w:r>
        <w:rPr>
          <w:woUserID w:val="3"/>
        </w:rPr>
        <w:t>【11】（5.6）Outer space and stars</w:t>
      </w:r>
      <w:bookmarkEnd w:id="19"/>
    </w:p>
    <w:p w14:paraId="5AB65E2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 xml:space="preserve">Have you ever learnt about outer space and stars? </w:t>
      </w:r>
    </w:p>
    <w:p w14:paraId="7C71165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enjoy watching science-fiction films/movies set in space?</w:t>
      </w:r>
    </w:p>
    <w:p w14:paraId="1F598C3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 xml:space="preserve">Do you want to know more about outer space? </w:t>
      </w:r>
    </w:p>
    <w:p w14:paraId="2CE7C81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Would you like to go into outer space in the future?</w:t>
      </w:r>
    </w:p>
    <w:p w14:paraId="273399C8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20" w:name="_Toc673897664"/>
      <w:r>
        <w:rPr>
          <w:woUserID w:val="3"/>
        </w:rPr>
        <w:t>【12】（5.6）Science</w:t>
      </w:r>
      <w:bookmarkEnd w:id="20"/>
    </w:p>
    <w:p w14:paraId="63CE397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like science?</w:t>
      </w:r>
    </w:p>
    <w:p w14:paraId="30E574F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When did you start to learn about science?</w:t>
      </w:r>
    </w:p>
    <w:p w14:paraId="7A03B24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Which science subject is interesting to you?</w:t>
      </w:r>
    </w:p>
    <w:p w14:paraId="777E3E7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kinds of interesting things have you done with science?</w:t>
      </w:r>
    </w:p>
    <w:p w14:paraId="0E6CAEF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like watching science TV programs?</w:t>
      </w:r>
    </w:p>
    <w:p w14:paraId="37F8B8D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Chinese people often visit science museums?</w:t>
      </w:r>
    </w:p>
    <w:p w14:paraId="7904480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21" w:name="_Toc307203217"/>
      <w:r>
        <w:rPr>
          <w:woUserID w:val="3"/>
        </w:rPr>
        <w:t>【13】（5.5）Mirrors</w:t>
      </w:r>
      <w:bookmarkEnd w:id="21"/>
    </w:p>
    <w:p w14:paraId="6489E44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like looking at yourself in the mirror? How often?</w:t>
      </w:r>
    </w:p>
    <w:p w14:paraId="3644419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Have you ever bought mirrors?</w:t>
      </w:r>
    </w:p>
    <w:p w14:paraId="06320FC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usually take a mirror with you?</w:t>
      </w:r>
    </w:p>
    <w:p w14:paraId="45881C5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Would you use mirrors to decorate your room</w:t>
      </w:r>
      <w:r>
        <w:rPr>
          <w:rFonts w:hint="eastAsia"/>
          <w:lang w:eastAsia="zh"/>
          <w:woUserID w:val="3"/>
        </w:rPr>
        <w:t>?</w:t>
      </w:r>
    </w:p>
    <w:p w14:paraId="483E2E7B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22" w:name="_Toc1925682118"/>
      <w:r>
        <w:rPr>
          <w:woUserID w:val="3"/>
        </w:rPr>
        <w:t>【14】（5.</w:t>
      </w:r>
      <w:r>
        <w:rPr>
          <w:rFonts w:hint="eastAsia"/>
          <w:lang w:eastAsia="zh"/>
          <w:woUserID w:val="3"/>
        </w:rPr>
        <w:t>13</w:t>
      </w:r>
      <w:r>
        <w:rPr>
          <w:woUserID w:val="3"/>
        </w:rPr>
        <w:t>）</w:t>
      </w:r>
      <w:r>
        <w:rPr>
          <w:rStyle w:val="21"/>
          <w:b/>
          <w:bCs/>
          <w:woUserID w:val="3"/>
        </w:rPr>
        <w:t>Telling Jokes</w:t>
      </w:r>
      <w:bookmarkEnd w:id="22"/>
    </w:p>
    <w:p w14:paraId="35E53DA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color w:val="FF0000"/>
          <w:woUserID w:val="3"/>
        </w:rPr>
        <w:t>Are you good at telling jokes?</w:t>
      </w:r>
    </w:p>
    <w:p w14:paraId="171B5A4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color w:val="FF0000"/>
          <w:woUserID w:val="3"/>
        </w:rPr>
        <w:t>Do your friends like to tell jokes?</w:t>
      </w:r>
    </w:p>
    <w:p w14:paraId="401DFCC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color w:val="FF0000"/>
          <w:woUserID w:val="3"/>
        </w:rPr>
        <w:t>Do you like to watch comedies?</w:t>
      </w:r>
    </w:p>
    <w:p w14:paraId="5769A6A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color w:val="FF0000"/>
          <w:woUserID w:val="3"/>
        </w:rPr>
        <w:t>Have you ever watched a live show?</w:t>
      </w:r>
    </w:p>
    <w:p w14:paraId="197163C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color w:val="FF0000"/>
          <w:woUserID w:val="3"/>
        </w:rPr>
        <w:t>Are comedy shows popular in your country?</w:t>
      </w:r>
    </w:p>
    <w:p w14:paraId="4AE1E5E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23" w:name="_Toc1099187414"/>
      <w:r>
        <w:rPr>
          <w:woUserID w:val="3"/>
        </w:rPr>
        <w:t>【15】（5.7）Headphone</w:t>
      </w:r>
      <w:bookmarkEnd w:id="23"/>
    </w:p>
    <w:p w14:paraId="62DA872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use headphones?</w:t>
      </w:r>
    </w:p>
    <w:p w14:paraId="67AF71B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often do you wear headphones?</w:t>
      </w:r>
    </w:p>
    <w:p w14:paraId="3DBCC26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headphones are useful?</w:t>
      </w:r>
    </w:p>
    <w:p w14:paraId="7C6BEA5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Are headphones popular in your country?</w:t>
      </w:r>
    </w:p>
    <w:p w14:paraId="3EC43FF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In what situations should people not wear headphones?</w:t>
      </w:r>
    </w:p>
    <w:p w14:paraId="7231547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24" w:name="_Toc697163117"/>
      <w:r>
        <w:rPr>
          <w:woUserID w:val="3"/>
        </w:rPr>
        <w:t>【16】（5.7）Singing</w:t>
      </w:r>
      <w:bookmarkEnd w:id="24"/>
    </w:p>
    <w:p w14:paraId="5404CA2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Did you like singing when you were a child?</w:t>
      </w:r>
    </w:p>
    <w:p w14:paraId="61D009A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like singing now?</w:t>
      </w:r>
    </w:p>
    <w:p w14:paraId="56197CE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enjoy singing in the car?</w:t>
      </w:r>
    </w:p>
    <w:p w14:paraId="43CCCE0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like listening to other people sing?</w:t>
      </w:r>
    </w:p>
    <w:p w14:paraId="571456F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Did you learn to sing when you were at school?</w:t>
      </w:r>
    </w:p>
    <w:p w14:paraId="21D4E34F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eastAsia="微软雅黑"/>
          <w:lang w:eastAsia="zh"/>
          <w:woUserID w:val="3"/>
        </w:rPr>
      </w:pPr>
      <w:bookmarkStart w:id="25" w:name="_Toc1125719649"/>
      <w:r>
        <w:rPr>
          <w:woUserID w:val="3"/>
        </w:rPr>
        <w:t>【17】（5.</w:t>
      </w:r>
      <w:r>
        <w:rPr>
          <w:rFonts w:hint="eastAsia"/>
          <w:lang w:eastAsia="zh"/>
          <w:woUserID w:val="3"/>
        </w:rPr>
        <w:t>13</w:t>
      </w:r>
      <w:r>
        <w:rPr>
          <w:woUserID w:val="3"/>
        </w:rPr>
        <w:t>）Cloth</w:t>
      </w:r>
      <w:r>
        <w:rPr>
          <w:rFonts w:hint="eastAsia"/>
          <w:lang w:eastAsia="zh"/>
          <w:woUserID w:val="3"/>
        </w:rPr>
        <w:t>ing</w:t>
      </w:r>
      <w:bookmarkEnd w:id="25"/>
    </w:p>
    <w:p w14:paraId="7BCEF99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 of clothes do you like to wear?</w:t>
      </w:r>
    </w:p>
    <w:p w14:paraId="16E921C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prefer to wear comfortable and casual clothes or formal clothes?</w:t>
      </w:r>
    </w:p>
    <w:p w14:paraId="18CD848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like wearing T-shirts?</w:t>
      </w:r>
    </w:p>
    <w:p w14:paraId="69C9BA6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spend a lot of time choosing clothes?</w:t>
      </w:r>
    </w:p>
    <w:p w14:paraId="468DEAA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Do you wear clothes of different styles on weekdays and weekends?</w:t>
      </w:r>
    </w:p>
    <w:p w14:paraId="010A0A5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colour clothing do you like?</w:t>
      </w:r>
    </w:p>
    <w:p w14:paraId="77D36AB9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3059FF3B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6962E71F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50425ACC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0E5A9773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28303E29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0E2E7007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7A73FBA8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49A3DAD4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1AE6FB03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78273B8D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3BC0F830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54282780">
      <w:pPr>
        <w:rPr>
          <w:rFonts w:hint="eastAsia" w:cs="Arial"/>
          <w:color w:val="000000"/>
          <w:kern w:val="2"/>
          <w:lang w:val="en-US" w:eastAsia="zh" w:bidi="ar-SA"/>
          <w:woUserID w:val="3"/>
        </w:rPr>
      </w:pPr>
    </w:p>
    <w:p w14:paraId="347C778A">
      <w:pPr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</w:pPr>
      <w:r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  <w:br w:type="page"/>
      </w:r>
    </w:p>
    <w:p w14:paraId="0EFAC80C">
      <w:pPr>
        <w:pStyle w:val="2"/>
        <w:numPr>
          <w:ilvl w:val="0"/>
          <w:numId w:val="0"/>
        </w:numPr>
        <w:bidi w:val="0"/>
        <w:ind w:leftChars="0"/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</w:pPr>
      <w:bookmarkStart w:id="26" w:name="_Toc1671110384"/>
      <w:r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  <w:t>【</w:t>
      </w:r>
      <w:r>
        <w:rPr>
          <w:rFonts w:hint="eastAsia" w:cs="Arial"/>
          <w:color w:val="000000"/>
          <w:kern w:val="2"/>
          <w:lang w:val="en-US" w:eastAsia="zh" w:bidi="ar-SA"/>
          <w:woUserID w:val="1"/>
        </w:rPr>
        <w:t>5月</w:t>
      </w:r>
      <w:r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  <w:t>新题】</w:t>
      </w:r>
      <w:bookmarkEnd w:id="8"/>
      <w:r>
        <w:rPr>
          <w:rFonts w:ascii="微软雅黑" w:hAnsi="微软雅黑"/>
          <w:color w:val="000000"/>
          <w:woUserID w:val="1"/>
        </w:rPr>
        <w:t>Part 2&amp;Part 3</w:t>
      </w:r>
      <w:bookmarkEnd w:id="9"/>
      <w:r>
        <w:rPr>
          <w:rFonts w:hint="eastAsia" w:ascii="微软雅黑" w:hAnsi="微软雅黑"/>
          <w:color w:val="000000"/>
          <w:lang w:eastAsia="zh"/>
          <w:woUserID w:val="1"/>
        </w:rPr>
        <w:t>（</w:t>
      </w:r>
      <w:r>
        <w:rPr>
          <w:rFonts w:hint="eastAsia" w:ascii="微软雅黑" w:hAnsi="微软雅黑"/>
          <w:color w:val="000000"/>
          <w:lang w:eastAsia="zh"/>
          <w:woUserID w:val="3"/>
        </w:rPr>
        <w:t>30</w:t>
      </w:r>
      <w:r>
        <w:rPr>
          <w:rFonts w:hint="eastAsia" w:ascii="微软雅黑" w:hAnsi="微软雅黑"/>
          <w:color w:val="000000"/>
          <w:lang w:eastAsia="zh"/>
          <w:woUserID w:val="1"/>
        </w:rPr>
        <w:t>道）</w:t>
      </w:r>
      <w:bookmarkEnd w:id="26"/>
    </w:p>
    <w:p w14:paraId="0FEB01E2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27" w:name="_Toc43643694"/>
      <w:r>
        <w:rPr>
          <w:woUserID w:val="3"/>
        </w:rPr>
        <w:t>【1】（5.</w:t>
      </w:r>
      <w:r>
        <w:rPr>
          <w:rFonts w:hint="eastAsia"/>
          <w:lang w:eastAsia="zh"/>
          <w:woUserID w:val="3"/>
        </w:rPr>
        <w:t>15</w:t>
      </w:r>
      <w:r>
        <w:rPr>
          <w:woUserID w:val="3"/>
        </w:rPr>
        <w:t>）喜欢或不喜欢的高建筑</w:t>
      </w:r>
      <w:bookmarkEnd w:id="27"/>
    </w:p>
    <w:p w14:paraId="7679743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tall building you like or dislike</w:t>
      </w:r>
    </w:p>
    <w:p w14:paraId="4E40E80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/>
          <w:sz w:val="21"/>
          <w:szCs w:val="21"/>
          <w:lang w:eastAsia="zh"/>
          <w:woUserID w:val="3"/>
        </w:rPr>
      </w:pPr>
      <w:r>
        <w:rPr>
          <w:sz w:val="21"/>
          <w:szCs w:val="21"/>
          <w:woUserID w:val="3"/>
        </w:rPr>
        <w:t>Y</w:t>
      </w:r>
      <w:r>
        <w:rPr>
          <w:rFonts w:hint="eastAsia"/>
          <w:sz w:val="21"/>
          <w:szCs w:val="21"/>
          <w:lang w:eastAsia="zh"/>
          <w:woUserID w:val="3"/>
        </w:rPr>
        <w:t>ou should say:</w:t>
      </w:r>
    </w:p>
    <w:p w14:paraId="60FDAD2A">
      <w:pPr>
        <w:pStyle w:val="1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eastAsia"/>
          <w:sz w:val="21"/>
          <w:szCs w:val="21"/>
          <w:lang w:eastAsia="zh"/>
          <w:woUserID w:val="3"/>
        </w:rPr>
      </w:pPr>
      <w:r>
        <w:rPr>
          <w:rFonts w:hint="eastAsia"/>
          <w:sz w:val="21"/>
          <w:szCs w:val="21"/>
          <w:lang w:eastAsia="zh"/>
          <w:woUserID w:val="3"/>
        </w:rPr>
        <w:t>What it is used for</w:t>
      </w:r>
    </w:p>
    <w:p w14:paraId="0B474645">
      <w:pPr>
        <w:pStyle w:val="1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eastAsia"/>
          <w:sz w:val="21"/>
          <w:szCs w:val="21"/>
          <w:lang w:eastAsia="zh"/>
          <w:woUserID w:val="3"/>
        </w:rPr>
      </w:pPr>
      <w:r>
        <w:rPr>
          <w:rFonts w:hint="eastAsia"/>
          <w:sz w:val="21"/>
          <w:szCs w:val="21"/>
          <w:lang w:eastAsia="zh"/>
          <w:woUserID w:val="3"/>
        </w:rPr>
        <w:t>Where it is</w:t>
      </w:r>
    </w:p>
    <w:p w14:paraId="69ACFEFD">
      <w:pPr>
        <w:pStyle w:val="1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eastAsia"/>
          <w:sz w:val="21"/>
          <w:szCs w:val="21"/>
          <w:lang w:eastAsia="zh"/>
          <w:woUserID w:val="3"/>
        </w:rPr>
      </w:pPr>
      <w:r>
        <w:rPr>
          <w:rFonts w:hint="eastAsia"/>
          <w:sz w:val="21"/>
          <w:szCs w:val="21"/>
          <w:lang w:eastAsia="zh"/>
          <w:woUserID w:val="3"/>
        </w:rPr>
        <w:t>What it looks like</w:t>
      </w:r>
    </w:p>
    <w:p w14:paraId="1BB77846">
      <w:pPr>
        <w:pStyle w:val="1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eastAsia"/>
          <w:sz w:val="21"/>
          <w:szCs w:val="21"/>
          <w:lang w:eastAsia="zh"/>
          <w:woUserID w:val="3"/>
        </w:rPr>
      </w:pPr>
      <w:r>
        <w:rPr>
          <w:rFonts w:hint="eastAsia"/>
          <w:sz w:val="21"/>
          <w:szCs w:val="21"/>
          <w:lang w:eastAsia="zh"/>
          <w:woUserID w:val="3"/>
        </w:rPr>
        <w:t>And explain why you like/dislike it</w:t>
      </w:r>
    </w:p>
    <w:p w14:paraId="03B2BFE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24FD17C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Are there many tall buildings in your country?</w:t>
      </w:r>
    </w:p>
    <w:p w14:paraId="50AFC52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are the differences between those tall buildings in your country?</w:t>
      </w:r>
    </w:p>
    <w:p w14:paraId="7AC012C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rFonts w:hint="eastAsia"/>
          <w:lang w:eastAsia="zh"/>
          <w:woUserID w:val="3"/>
        </w:rPr>
        <w:t>Why are different places laid out and designed differently?</w:t>
      </w:r>
    </w:p>
    <w:p w14:paraId="423650B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are the advantages of living in tall buildings?</w:t>
      </w:r>
    </w:p>
    <w:p w14:paraId="53F867F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Why do some people like to remodel and decorate their homes themselves?</w:t>
      </w:r>
    </w:p>
    <w:p w14:paraId="7F55960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kind of interior design style do most people like?</w:t>
      </w:r>
    </w:p>
    <w:p w14:paraId="5BE53473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28" w:name="_Toc1726762910"/>
      <w:r>
        <w:rPr>
          <w:woUserID w:val="3"/>
        </w:rPr>
        <w:t>【2】（5.</w:t>
      </w:r>
      <w:r>
        <w:rPr>
          <w:rFonts w:hint="eastAsia"/>
          <w:lang w:eastAsia="zh"/>
          <w:woUserID w:val="3"/>
        </w:rPr>
        <w:t>28</w:t>
      </w:r>
      <w:r>
        <w:rPr>
          <w:woUserID w:val="3"/>
        </w:rPr>
        <w:t>）有趣视频</w:t>
      </w:r>
      <w:bookmarkEnd w:id="28"/>
    </w:p>
    <w:p w14:paraId="5881CA6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an interesting video</w:t>
      </w:r>
    </w:p>
    <w:p w14:paraId="42345C5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You should say:</w:t>
      </w:r>
    </w:p>
    <w:p w14:paraId="3F10EB6F">
      <w:pPr>
        <w:pStyle w:val="17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When and where you watched it</w:t>
      </w:r>
    </w:p>
    <w:p w14:paraId="204D688F">
      <w:pPr>
        <w:pStyle w:val="17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it is about</w:t>
      </w:r>
    </w:p>
    <w:p w14:paraId="4CBB7D6C">
      <w:pPr>
        <w:pStyle w:val="17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Why you watched it</w:t>
      </w:r>
    </w:p>
    <w:p w14:paraId="6D02C2DC">
      <w:pPr>
        <w:pStyle w:val="17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how you feel about it</w:t>
      </w:r>
    </w:p>
    <w:p w14:paraId="4EB2BD0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3BFA20A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 of videos do people in your country like to watch?</w:t>
      </w:r>
    </w:p>
    <w:p w14:paraId="11231E7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Which is more helpful, watching videos or reading books?</w:t>
      </w:r>
    </w:p>
    <w:p w14:paraId="75D35C5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skills can people learn from watching videos?</w:t>
      </w:r>
    </w:p>
    <w:p w14:paraId="479A35F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are the advantages of online learning?</w:t>
      </w:r>
    </w:p>
    <w:p w14:paraId="19FC5A4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Are there any differences between the videos that young people and old people like to watch?</w:t>
      </w:r>
    </w:p>
    <w:p w14:paraId="41A1553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Are there any differences between the videos that young men and young women like to watch?</w:t>
      </w:r>
    </w:p>
    <w:p w14:paraId="27910D8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makes a video go viral online?</w:t>
      </w:r>
    </w:p>
    <w:p w14:paraId="3C01F583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29" w:name="_Toc2048333065"/>
      <w:r>
        <w:rPr>
          <w:woUserID w:val="3"/>
        </w:rPr>
        <w:t>【3】（5.</w:t>
      </w:r>
      <w:r>
        <w:rPr>
          <w:rFonts w:hint="eastAsia"/>
          <w:lang w:eastAsia="zh"/>
          <w:woUserID w:val="3"/>
        </w:rPr>
        <w:t>28</w:t>
      </w:r>
      <w:r>
        <w:rPr>
          <w:woUserID w:val="3"/>
        </w:rPr>
        <w:t>）早起经历</w:t>
      </w:r>
      <w:bookmarkEnd w:id="29"/>
    </w:p>
    <w:p w14:paraId="1913559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time when you got up early</w:t>
      </w:r>
    </w:p>
    <w:p w14:paraId="010E5AD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You should say:</w:t>
      </w:r>
    </w:p>
    <w:p w14:paraId="1B3FD8CA">
      <w:pPr>
        <w:pStyle w:val="17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When it was</w:t>
      </w:r>
    </w:p>
    <w:p w14:paraId="09AF34B4">
      <w:pPr>
        <w:pStyle w:val="17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you did</w:t>
      </w:r>
    </w:p>
    <w:p w14:paraId="27508305">
      <w:pPr>
        <w:pStyle w:val="17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Why you got up early</w:t>
      </w:r>
    </w:p>
    <w:p w14:paraId="715C2CCB">
      <w:pPr>
        <w:pStyle w:val="17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how you felt about it</w:t>
      </w:r>
    </w:p>
    <w:p w14:paraId="6972304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072CFF5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know anyone who likes to get up early?</w:t>
      </w:r>
    </w:p>
    <w:p w14:paraId="5143287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people get up early?</w:t>
      </w:r>
    </w:p>
    <w:p w14:paraId="16A8233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kinds of occasions need people to arrive early?</w:t>
      </w:r>
    </w:p>
    <w:p w14:paraId="194DB22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some people like to stay up late?</w:t>
      </w:r>
    </w:p>
    <w:p w14:paraId="76F2A82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Is it good to arrive early in any situation?</w:t>
      </w:r>
    </w:p>
    <w:p w14:paraId="14C0E45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kind of people like getting up early?</w:t>
      </w:r>
    </w:p>
    <w:p w14:paraId="250AF62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Is the early morning the best part of the day?</w:t>
      </w:r>
    </w:p>
    <w:p w14:paraId="78B8844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Why do some people think it’s important to be on time and others don’t?</w:t>
      </w:r>
    </w:p>
    <w:p w14:paraId="1BECCC4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30" w:name="_Toc1578518296"/>
      <w:r>
        <w:rPr>
          <w:woUserID w:val="3"/>
        </w:rPr>
        <w:t>【4】（5.</w:t>
      </w:r>
      <w:r>
        <w:rPr>
          <w:rFonts w:hint="eastAsia"/>
          <w:lang w:eastAsia="zh"/>
          <w:woUserID w:val="3"/>
        </w:rPr>
        <w:t>14</w:t>
      </w:r>
      <w:r>
        <w:rPr>
          <w:woUserID w:val="3"/>
        </w:rPr>
        <w:t>）无聊的地方</w:t>
      </w:r>
      <w:bookmarkEnd w:id="30"/>
    </w:p>
    <w:p w14:paraId="3025EE2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boring place</w:t>
      </w:r>
    </w:p>
    <w:p w14:paraId="0A8F0C2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You should say:</w:t>
      </w:r>
    </w:p>
    <w:p w14:paraId="38191CE8">
      <w:pPr>
        <w:pStyle w:val="17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Where it is</w:t>
      </w:r>
    </w:p>
    <w:p w14:paraId="756D0D04">
      <w:pPr>
        <w:pStyle w:val="17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Who you went there with</w:t>
      </w:r>
    </w:p>
    <w:p w14:paraId="693603B6">
      <w:pPr>
        <w:pStyle w:val="17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you did there</w:t>
      </w:r>
    </w:p>
    <w:p w14:paraId="0969C1EF">
      <w:pPr>
        <w:pStyle w:val="17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sz w:val="21"/>
          <w:szCs w:val="21"/>
          <w:woUserID w:val="3"/>
        </w:rPr>
        <w:t>And explain why you think it is a boring place</w:t>
      </w:r>
    </w:p>
    <w:p w14:paraId="469DD34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0720F9B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most children think education is boring?</w:t>
      </w:r>
    </w:p>
    <w:p w14:paraId="3AC9DAD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aren't young people willing to listen to the experiences of older people?</w:t>
      </w:r>
    </w:p>
    <w:p w14:paraId="7BB8F50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can people do when they feel bored?</w:t>
      </w:r>
    </w:p>
    <w:p w14:paraId="53858CA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are some teachers' classes boring? Are there any solutions?</w:t>
      </w:r>
    </w:p>
    <w:p w14:paraId="12E0A1E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Why do some young people feel bored when talking with old people?</w:t>
      </w:r>
    </w:p>
    <w:p w14:paraId="03D0D40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Do most people think news about celebrities is boring?</w:t>
      </w:r>
    </w:p>
    <w:p w14:paraId="16B30768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eastAsia="微软雅黑"/>
          <w:lang w:eastAsia="zh"/>
          <w:woUserID w:val="3"/>
        </w:rPr>
      </w:pPr>
      <w:bookmarkStart w:id="31" w:name="_Toc828184272"/>
      <w:r>
        <w:rPr>
          <w:woUserID w:val="3"/>
        </w:rPr>
        <w:t>【5】（5.6）发</w:t>
      </w:r>
      <w:r>
        <w:rPr>
          <w:rFonts w:hint="eastAsia"/>
          <w:lang w:eastAsia="zh"/>
          <w:woUserID w:val="3"/>
        </w:rPr>
        <w:t>小</w:t>
      </w:r>
      <w:bookmarkEnd w:id="31"/>
    </w:p>
    <w:p w14:paraId="7D4F021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friend from your childhood</w:t>
      </w:r>
    </w:p>
    <w:p w14:paraId="0BFFB39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You should say:</w:t>
      </w:r>
    </w:p>
    <w:p w14:paraId="31540C9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Who he/she is</w:t>
      </w:r>
    </w:p>
    <w:p w14:paraId="77EB2196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Where and how you met each other</w:t>
      </w:r>
    </w:p>
    <w:p w14:paraId="529C0C88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you often did together</w:t>
      </w:r>
    </w:p>
    <w:p w14:paraId="5D1B8D48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what made you like him/her</w:t>
      </w:r>
    </w:p>
    <w:p w14:paraId="20D0FD2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00E8F51B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still keep in touch with your friends from childhood? Why or why not?</w:t>
      </w:r>
    </w:p>
    <w:p w14:paraId="68DE5DE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important is a childhood friendship to children?</w:t>
      </w:r>
    </w:p>
    <w:p w14:paraId="1A44FB5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do you think of communicating with others through social media?</w:t>
      </w:r>
    </w:p>
    <w:p w14:paraId="1F000C5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online communication through social media will replace face-to-face communication?</w:t>
      </w:r>
    </w:p>
    <w:p w14:paraId="2FC227B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What's the difference between talking to friends and family?</w:t>
      </w:r>
    </w:p>
    <w:p w14:paraId="4071A5B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Has technology changed people's friendships? How?</w:t>
      </w:r>
    </w:p>
    <w:p w14:paraId="06160B2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32" w:name="_Toc2111572302"/>
      <w:r>
        <w:rPr>
          <w:woUserID w:val="3"/>
        </w:rPr>
        <w:t>【</w:t>
      </w:r>
      <w:r>
        <w:rPr>
          <w:rFonts w:hint="eastAsia"/>
          <w:lang w:eastAsia="zh"/>
          <w:woUserID w:val="3"/>
        </w:rPr>
        <w:t>6</w:t>
      </w:r>
      <w:r>
        <w:rPr>
          <w:woUserID w:val="3"/>
        </w:rPr>
        <w:t>】（5.6）去过的最喜欢的城市</w:t>
      </w:r>
      <w:bookmarkEnd w:id="32"/>
    </w:p>
    <w:p w14:paraId="1B8B8DC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your favorite city that you have visited</w:t>
      </w:r>
    </w:p>
    <w:p w14:paraId="16A7BD4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06F313E3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Where it is</w:t>
      </w:r>
    </w:p>
    <w:p w14:paraId="668DC7B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you knew it</w:t>
      </w:r>
    </w:p>
    <w:p w14:paraId="5E9DD067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When you visited it</w:t>
      </w:r>
    </w:p>
    <w:p w14:paraId="091B01C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Arial" w:hAnsi="Arial" w:cs="Arial"/>
          <w:woUserID w:val="3"/>
        </w:rPr>
      </w:pPr>
      <w:r>
        <w:rPr>
          <w:sz w:val="21"/>
          <w:szCs w:val="21"/>
          <w:woUserID w:val="3"/>
        </w:rPr>
        <w:t>And explain why it is your favourite city</w:t>
      </w:r>
    </w:p>
    <w:p w14:paraId="7034C675">
      <w:pPr>
        <w:pStyle w:val="1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493B418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Which is more suitable for young people, urban life or rural life, and which is more suitable for old people?</w:t>
      </w:r>
    </w:p>
    <w:p w14:paraId="5734624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do people choose a city to travel to?</w:t>
      </w:r>
    </w:p>
    <w:p w14:paraId="186F206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a tourist city is also a good place to live? Why?</w:t>
      </w:r>
    </w:p>
    <w:p w14:paraId="4139635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most people prefer to travel in a modern city or a historical city?</w:t>
      </w:r>
    </w:p>
    <w:p w14:paraId="3921953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待补充</w:t>
      </w:r>
    </w:p>
    <w:p w14:paraId="2FC79D9F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33" w:name="_Toc374511956"/>
      <w:r>
        <w:rPr>
          <w:woUserID w:val="3"/>
        </w:rPr>
        <w:t>【</w:t>
      </w:r>
      <w:r>
        <w:rPr>
          <w:rFonts w:hint="eastAsia"/>
          <w:lang w:eastAsia="zh"/>
          <w:woUserID w:val="3"/>
        </w:rPr>
        <w:t>7</w:t>
      </w:r>
      <w:r>
        <w:rPr>
          <w:woUserID w:val="3"/>
        </w:rPr>
        <w:t>】（5.</w:t>
      </w:r>
      <w:r>
        <w:rPr>
          <w:rFonts w:hint="eastAsia"/>
          <w:lang w:eastAsia="zh"/>
          <w:woUserID w:val="3"/>
        </w:rPr>
        <w:t>11</w:t>
      </w:r>
      <w:r>
        <w:rPr>
          <w:woUserID w:val="3"/>
        </w:rPr>
        <w:t>）喜欢在家/花园种菜的人</w:t>
      </w:r>
      <w:bookmarkEnd w:id="33"/>
    </w:p>
    <w:p w14:paraId="176B3BE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color w:val="000000"/>
          <w:lang w:eastAsia="zh"/>
          <w:woUserID w:val="3"/>
        </w:rPr>
      </w:pPr>
      <w:r>
        <w:rPr>
          <w:rStyle w:val="21"/>
          <w:rFonts w:hint="default" w:ascii="Arial" w:hAnsi="Arial" w:cs="Arial"/>
          <w:b/>
          <w:bCs/>
          <w:color w:val="000000"/>
          <w:woUserID w:val="3"/>
        </w:rPr>
        <w:t>D</w:t>
      </w:r>
      <w:r>
        <w:rPr>
          <w:rStyle w:val="21"/>
          <w:rFonts w:hint="default" w:ascii="Arial" w:hAnsi="Arial" w:cs="Arial"/>
          <w:b/>
          <w:bCs/>
          <w:color w:val="000000"/>
          <w:lang w:eastAsia="zh"/>
          <w:woUserID w:val="3"/>
        </w:rPr>
        <w:t>escribe a person who loves to grow plants (e.g. vegetables, flowers) at home or in the garden</w:t>
      </w:r>
    </w:p>
    <w:p w14:paraId="798663A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000000"/>
          <w:woUserID w:val="3"/>
        </w:rPr>
      </w:pPr>
      <w:r>
        <w:rPr>
          <w:color w:val="000000"/>
          <w:woUserID w:val="3"/>
        </w:rPr>
        <w:t>You should say:</w:t>
      </w:r>
    </w:p>
    <w:p w14:paraId="6083CEA9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Who this person is</w:t>
      </w:r>
    </w:p>
    <w:p w14:paraId="79D3AACF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What plants he/she grows</w:t>
      </w:r>
    </w:p>
    <w:p w14:paraId="7114DDE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How he/she grows the plants</w:t>
      </w:r>
    </w:p>
    <w:p w14:paraId="6FFBCE13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And explain why he/she loves growing plants</w:t>
      </w:r>
    </w:p>
    <w:p w14:paraId="12FED75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08614FB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are the advantages of growing vegetables or flowers at home?</w:t>
      </w:r>
    </w:p>
    <w:p w14:paraId="4A74638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many people grow vegetables or flowers at home in your country?</w:t>
      </w:r>
    </w:p>
    <w:p w14:paraId="247EA98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Is it easy to grow plants at home?</w:t>
      </w:r>
    </w:p>
    <w:p w14:paraId="4EB2F82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Why do some people like to grow plants?</w:t>
      </w:r>
    </w:p>
    <w:p w14:paraId="002CCD7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Why do some people prefer to grow their own fruits and vegetables instead of buying them from the market?</w:t>
      </w:r>
    </w:p>
    <w:p w14:paraId="6CF7756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Do you think students should learn to grow plants?</w:t>
      </w:r>
    </w:p>
    <w:p w14:paraId="55CAB328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34" w:name="_Toc1809977663"/>
      <w:r>
        <w:rPr>
          <w:woUserID w:val="3"/>
        </w:rPr>
        <w:t>【8】（5.6）想颁布的新法律</w:t>
      </w:r>
      <w:bookmarkEnd w:id="34"/>
    </w:p>
    <w:p w14:paraId="763B1FA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new law you would like to introduce in your country</w:t>
      </w:r>
    </w:p>
    <w:p w14:paraId="0D4A935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18BA4FFF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law it is</w:t>
      </w:r>
    </w:p>
    <w:p w14:paraId="3CE2904D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changes this law brings</w:t>
      </w:r>
    </w:p>
    <w:p w14:paraId="6AAB641F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Whether this new law will be popular</w:t>
      </w:r>
    </w:p>
    <w:p w14:paraId="03FFE404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you came up with the new law</w:t>
      </w:r>
    </w:p>
    <w:p w14:paraId="7243B7E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how you feel about this new law</w:t>
      </w:r>
    </w:p>
    <w:p w14:paraId="3728838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14C1694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rules should students follow at school?</w:t>
      </w:r>
    </w:p>
    <w:p w14:paraId="3B1589C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people in your country usually obey the law?</w:t>
      </w:r>
    </w:p>
    <w:p w14:paraId="5918019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kinds of behavior are considered as good behavior?</w:t>
      </w:r>
    </w:p>
    <w:p w14:paraId="67691C6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children can learn about the law outside of school?</w:t>
      </w:r>
    </w:p>
    <w:p w14:paraId="5400EEC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are the benefits for people to obey rules?</w:t>
      </w:r>
    </w:p>
    <w:p w14:paraId="7D77026E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can parents teach children to obey rules?</w:t>
      </w:r>
    </w:p>
    <w:p w14:paraId="216274A5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35" w:name="_Toc850379559"/>
      <w:r>
        <w:rPr>
          <w:woUserID w:val="3"/>
        </w:rPr>
        <w:t>【9】（5.</w:t>
      </w:r>
      <w:r>
        <w:rPr>
          <w:rFonts w:hint="eastAsia"/>
          <w:lang w:eastAsia="zh"/>
          <w:woUserID w:val="3"/>
        </w:rPr>
        <w:t>27</w:t>
      </w:r>
      <w:r>
        <w:rPr>
          <w:woUserID w:val="3"/>
        </w:rPr>
        <w:t>）想从事医疗行业的人</w:t>
      </w:r>
      <w:bookmarkEnd w:id="35"/>
    </w:p>
    <w:p w14:paraId="205F475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person you know who would like to choose a career in the medical field (e.g. a doctor, a nurse)</w:t>
      </w:r>
    </w:p>
    <w:p w14:paraId="227E846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7F33CCFC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When you knew him/her</w:t>
      </w:r>
    </w:p>
    <w:p w14:paraId="3FAD9547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When he/she started to think about that</w:t>
      </w:r>
    </w:p>
    <w:p w14:paraId="4911138B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he/she would like to do</w:t>
      </w:r>
    </w:p>
    <w:p w14:paraId="330F852F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why he/she would like to choose this career</w:t>
      </w:r>
    </w:p>
    <w:p w14:paraId="10402D0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Part3</w:t>
      </w:r>
    </w:p>
    <w:p w14:paraId="70D2F07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being a doctor is easy or difficult?</w:t>
      </w:r>
    </w:p>
    <w:p w14:paraId="546D1A5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learning biology is interesting for children?</w:t>
      </w:r>
    </w:p>
    <w:p w14:paraId="7BA069B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Why do some children want to become doctors?</w:t>
      </w:r>
    </w:p>
    <w:p w14:paraId="2D542AA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Do you think governments should put a large amount of money into medical research?</w:t>
      </w:r>
    </w:p>
    <w:p w14:paraId="03E4BC4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rFonts w:hint="eastAsia"/>
          <w:lang w:eastAsia="zh"/>
          <w:woUserID w:val="3"/>
        </w:rPr>
        <w:t>待补充</w:t>
      </w:r>
    </w:p>
    <w:p w14:paraId="0407482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36" w:name="_Toc127440012"/>
      <w:r>
        <w:rPr>
          <w:woUserID w:val="3"/>
        </w:rPr>
        <w:t>【10】（5.</w:t>
      </w:r>
      <w:r>
        <w:rPr>
          <w:rFonts w:hint="eastAsia"/>
          <w:lang w:eastAsia="zh"/>
          <w:woUserID w:val="3"/>
        </w:rPr>
        <w:t>14</w:t>
      </w:r>
      <w:r>
        <w:rPr>
          <w:woUserID w:val="3"/>
        </w:rPr>
        <w:t>）</w:t>
      </w:r>
      <w:r>
        <w:rPr>
          <w:rFonts w:hint="eastAsia"/>
          <w:lang w:eastAsia="zh"/>
          <w:woUserID w:val="3"/>
        </w:rPr>
        <w:t>商业上很成功</w:t>
      </w:r>
      <w:r>
        <w:rPr>
          <w:woUserID w:val="3"/>
        </w:rPr>
        <w:t>的人</w:t>
      </w:r>
      <w:bookmarkEnd w:id="36"/>
    </w:p>
    <w:p w14:paraId="0206B3F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person you know who has a successful business</w:t>
      </w:r>
    </w:p>
    <w:p w14:paraId="589BFBA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47A76ACD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Who this person is</w:t>
      </w:r>
    </w:p>
    <w:p w14:paraId="0ED626C0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you got to know him/her</w:t>
      </w:r>
    </w:p>
    <w:p w14:paraId="16FC6CD3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Why and how he/she started the business</w:t>
      </w:r>
    </w:p>
    <w:p w14:paraId="660E253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business he/she does</w:t>
      </w:r>
    </w:p>
    <w:p w14:paraId="11D17F5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why you think the business is successful</w:t>
      </w:r>
    </w:p>
    <w:p w14:paraId="543B040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63D2EB55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some people start their own business?</w:t>
      </w:r>
    </w:p>
    <w:p w14:paraId="69B4A35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Should governments provide financial support to start-ups?</w:t>
      </w:r>
    </w:p>
    <w:p w14:paraId="1813DB6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Do most people prefer shopping at big stores or small stores?</w:t>
      </w:r>
    </w:p>
    <w:p w14:paraId="197D413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makes a business successful?</w:t>
      </w:r>
    </w:p>
    <w:p w14:paraId="29BC8D5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makes a business fail?</w:t>
      </w:r>
    </w:p>
    <w:p w14:paraId="5E718DE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Is it easy to set up a new business in your country?</w:t>
      </w:r>
    </w:p>
    <w:p w14:paraId="78C3C35C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37" w:name="_Toc1380187356"/>
      <w:r>
        <w:rPr>
          <w:woUserID w:val="3"/>
        </w:rPr>
        <w:t>【11】（5.</w:t>
      </w:r>
      <w:r>
        <w:rPr>
          <w:rFonts w:hint="eastAsia"/>
          <w:lang w:eastAsia="zh"/>
          <w:woUserID w:val="3"/>
        </w:rPr>
        <w:t>28</w:t>
      </w:r>
      <w:r>
        <w:rPr>
          <w:woUserID w:val="3"/>
        </w:rPr>
        <w:t>）近期改变的计划</w:t>
      </w:r>
      <w:bookmarkEnd w:id="37"/>
    </w:p>
    <w:p w14:paraId="3DB3930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plan that you had to change recently</w:t>
      </w:r>
    </w:p>
    <w:p w14:paraId="7E78790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14E1E6A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When this happened</w:t>
      </w:r>
    </w:p>
    <w:p w14:paraId="464043E0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made you change the plan</w:t>
      </w:r>
    </w:p>
    <w:p w14:paraId="1D7DFD9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the new plan was</w:t>
      </w:r>
    </w:p>
    <w:p w14:paraId="30D7F28A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how you felt about the change</w:t>
      </w:r>
    </w:p>
    <w:p w14:paraId="38EA11D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49CF5F0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people often change their plans?</w:t>
      </w:r>
    </w:p>
    <w:p w14:paraId="3D0D4DA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Would you tell others if you change your plan?</w:t>
      </w:r>
    </w:p>
    <w:p w14:paraId="4E6004E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you think parents still make plans for their children nowadays?</w:t>
      </w:r>
    </w:p>
    <w:p w14:paraId="7D3240B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does technology help people make plans?</w:t>
      </w:r>
    </w:p>
    <w:p w14:paraId="37BCCDE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kind of plans do people often make?</w:t>
      </w:r>
    </w:p>
    <w:p w14:paraId="12CC1D3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Do you think people like the process of making plans more, or the moment of carrying them out?</w:t>
      </w:r>
    </w:p>
    <w:p w14:paraId="1DF4987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How would you tell your friends when you must change plans?</w:t>
      </w:r>
    </w:p>
    <w:p w14:paraId="38503FD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are the common reasons when people need to change plans?</w:t>
      </w:r>
    </w:p>
    <w:p w14:paraId="167F70E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kind of plans are practical?</w:t>
      </w:r>
    </w:p>
    <w:p w14:paraId="0EC96E4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38" w:name="_Toc110751891"/>
      <w:r>
        <w:rPr>
          <w:woUserID w:val="3"/>
        </w:rPr>
        <w:t>【12】（5.</w:t>
      </w:r>
      <w:r>
        <w:rPr>
          <w:rFonts w:hint="eastAsia"/>
          <w:lang w:eastAsia="zh"/>
          <w:woUserID w:val="3"/>
        </w:rPr>
        <w:t>1</w:t>
      </w:r>
      <w:r>
        <w:rPr>
          <w:woUserID w:val="3"/>
        </w:rPr>
        <w:t>6）在团队中工作</w:t>
      </w:r>
      <w:bookmarkEnd w:id="38"/>
    </w:p>
    <w:p w14:paraId="580CF6E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time when you worked in a group</w:t>
      </w:r>
    </w:p>
    <w:p w14:paraId="496C373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4B85F656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you did</w:t>
      </w:r>
    </w:p>
    <w:p w14:paraId="0D52B58C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Who you worked with</w:t>
      </w:r>
    </w:p>
    <w:p w14:paraId="1D70DEF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problems you faced</w:t>
      </w:r>
    </w:p>
    <w:p w14:paraId="33E8FE21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why you worked in the group</w:t>
      </w:r>
    </w:p>
    <w:p w14:paraId="29998F0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Part 3</w:t>
      </w:r>
    </w:p>
    <w:p w14:paraId="359524B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some people prefer to work by themselves?</w:t>
      </w:r>
    </w:p>
    <w:p w14:paraId="2289FC4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should a leader do to make team members want to follow him or her?</w:t>
      </w:r>
    </w:p>
    <w:p w14:paraId="0DB4124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Should students learn to do group work?</w:t>
      </w:r>
    </w:p>
    <w:p w14:paraId="476C4536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color w:val="000000"/>
          <w:woUserID w:val="3"/>
        </w:rPr>
        <w:t>What group tasks are there in schools?</w:t>
      </w:r>
    </w:p>
    <w:p w14:paraId="50AA8D8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advantages are there for students experiencing teamwork at school?</w:t>
      </w:r>
    </w:p>
    <w:p w14:paraId="058B59B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How can you tell if a person is a good leader?</w:t>
      </w:r>
    </w:p>
    <w:p w14:paraId="213D3E1B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eastAsia="微软雅黑"/>
          <w:lang w:eastAsia="zh"/>
          <w:woUserID w:val="3"/>
        </w:rPr>
      </w:pPr>
      <w:bookmarkStart w:id="39" w:name="_Toc1859589953"/>
      <w:r>
        <w:rPr>
          <w:woUserID w:val="3"/>
        </w:rPr>
        <w:t>【13】（5.</w:t>
      </w:r>
      <w:r>
        <w:rPr>
          <w:rFonts w:hint="eastAsia"/>
          <w:lang w:eastAsia="zh"/>
          <w:woUserID w:val="3"/>
        </w:rPr>
        <w:t>22</w:t>
      </w:r>
      <w:r>
        <w:rPr>
          <w:woUserID w:val="3"/>
        </w:rPr>
        <w:t>）</w:t>
      </w:r>
      <w:r>
        <w:rPr>
          <w:rFonts w:hint="eastAsia"/>
          <w:lang w:eastAsia="zh"/>
          <w:woUserID w:val="3"/>
        </w:rPr>
        <w:t>长期</w:t>
      </w:r>
      <w:r>
        <w:rPr>
          <w:woUserID w:val="3"/>
        </w:rPr>
        <w:t>追求</w:t>
      </w:r>
      <w:r>
        <w:rPr>
          <w:rFonts w:hint="eastAsia"/>
          <w:lang w:eastAsia="zh"/>
          <w:woUserID w:val="3"/>
        </w:rPr>
        <w:t>/目标</w:t>
      </w:r>
      <w:bookmarkEnd w:id="39"/>
    </w:p>
    <w:p w14:paraId="0CD590A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微软雅黑" w:cs="Arial"/>
          <w:color w:val="FF0000"/>
          <w:lang w:eastAsia="zh"/>
          <w:woUserID w:val="3"/>
        </w:rPr>
      </w:pPr>
      <w:r>
        <w:rPr>
          <w:rStyle w:val="21"/>
          <w:rFonts w:hint="default" w:ascii="Arial" w:hAnsi="Arial" w:cs="Arial"/>
          <w:b/>
          <w:bCs/>
          <w:color w:val="FF0000"/>
          <w:woUserID w:val="3"/>
        </w:rPr>
        <w:t>D</w:t>
      </w:r>
      <w:r>
        <w:rPr>
          <w:rStyle w:val="21"/>
          <w:rFonts w:hint="default" w:ascii="Arial" w:hAnsi="Arial" w:cs="Arial"/>
          <w:b/>
          <w:bCs/>
          <w:color w:val="FF0000"/>
          <w:lang w:eastAsia="zh"/>
          <w:woUserID w:val="3"/>
        </w:rPr>
        <w:t>escribe a long-term goal/ambition you would like to achieve</w:t>
      </w:r>
    </w:p>
    <w:p w14:paraId="0290CDF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FF0000"/>
          <w:woUserID w:val="3"/>
        </w:rPr>
      </w:pPr>
      <w:r>
        <w:rPr>
          <w:color w:val="FF0000"/>
          <w:woUserID w:val="3"/>
        </w:rPr>
        <w:t>You should say:</w:t>
      </w:r>
    </w:p>
    <w:p w14:paraId="6E493C70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FF0000"/>
          <w:sz w:val="21"/>
          <w:szCs w:val="21"/>
          <w:woUserID w:val="3"/>
        </w:rPr>
      </w:pPr>
      <w:r>
        <w:rPr>
          <w:color w:val="FF0000"/>
          <w:sz w:val="21"/>
          <w:szCs w:val="21"/>
          <w:woUserID w:val="3"/>
        </w:rPr>
        <w:t>How long you have had this goal/ambition</w:t>
      </w:r>
    </w:p>
    <w:p w14:paraId="228F41AD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FF0000"/>
          <w:sz w:val="21"/>
          <w:szCs w:val="21"/>
          <w:woUserID w:val="3"/>
        </w:rPr>
      </w:pPr>
      <w:r>
        <w:rPr>
          <w:color w:val="FF0000"/>
          <w:sz w:val="21"/>
          <w:szCs w:val="21"/>
          <w:woUserID w:val="3"/>
        </w:rPr>
        <w:t>What it is</w:t>
      </w:r>
    </w:p>
    <w:p w14:paraId="7174138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FF0000"/>
          <w:sz w:val="21"/>
          <w:szCs w:val="21"/>
          <w:woUserID w:val="3"/>
        </w:rPr>
      </w:pPr>
      <w:r>
        <w:rPr>
          <w:color w:val="FF0000"/>
          <w:sz w:val="21"/>
          <w:szCs w:val="21"/>
          <w:woUserID w:val="3"/>
        </w:rPr>
        <w:t>How you will achieve it</w:t>
      </w:r>
    </w:p>
    <w:p w14:paraId="122B1EC8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FF0000"/>
          <w:sz w:val="21"/>
          <w:szCs w:val="21"/>
          <w:woUserID w:val="3"/>
        </w:rPr>
      </w:pPr>
      <w:r>
        <w:rPr>
          <w:color w:val="FF0000"/>
          <w:sz w:val="21"/>
          <w:szCs w:val="21"/>
          <w:woUserID w:val="3"/>
        </w:rPr>
        <w:t>And explain why you set it</w:t>
      </w:r>
    </w:p>
    <w:p w14:paraId="41B0A5B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3"/>
        </w:rPr>
      </w:pPr>
      <w:r>
        <w:rPr>
          <w:b/>
          <w:bCs/>
          <w:woUserID w:val="3"/>
        </w:rPr>
        <w:t>Part3</w:t>
      </w:r>
    </w:p>
    <w:p w14:paraId="4B625DE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kinds of ambitions do people have?</w:t>
      </w:r>
    </w:p>
    <w:p w14:paraId="311537F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should parents encourage children to have ambitions?</w:t>
      </w:r>
    </w:p>
    <w:p w14:paraId="15DEA40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Should parents interfere with their children's ambitions?</w:t>
      </w:r>
    </w:p>
    <w:p w14:paraId="5A85A74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color w:val="000000"/>
          <w:woUserID w:val="3"/>
        </w:rPr>
        <w:t>Is there any difference between children's ambitions and those of grown-ups?</w:t>
      </w:r>
    </w:p>
    <w:p w14:paraId="0B55836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goals do young people usually have?</w:t>
      </w:r>
    </w:p>
    <w:p w14:paraId="0FBD506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Why are young people ambitious for higher positions?</w:t>
      </w:r>
    </w:p>
    <w:p w14:paraId="5601C4E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should people do to achieve their goals?</w:t>
      </w:r>
    </w:p>
    <w:p w14:paraId="59FDD7B1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40" w:name="_Toc1614889227"/>
      <w:r>
        <w:rPr>
          <w:woUserID w:val="3"/>
        </w:rPr>
        <w:t>【14】（5.</w:t>
      </w:r>
      <w:r>
        <w:rPr>
          <w:rFonts w:hint="eastAsia"/>
          <w:lang w:eastAsia="zh"/>
          <w:woUserID w:val="3"/>
        </w:rPr>
        <w:t>28</w:t>
      </w:r>
      <w:r>
        <w:rPr>
          <w:woUserID w:val="3"/>
        </w:rPr>
        <w:t>）特殊场合下吃的食物</w:t>
      </w:r>
      <w:bookmarkEnd w:id="40"/>
    </w:p>
    <w:p w14:paraId="124E881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kind of food that you ate at special occasions</w:t>
      </w:r>
    </w:p>
    <w:p w14:paraId="06E82DB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2C9D1D87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it is</w:t>
      </w:r>
    </w:p>
    <w:p w14:paraId="75B653E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occasion it was</w:t>
      </w:r>
    </w:p>
    <w:p w14:paraId="6DA54875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Why you would like to eat it</w:t>
      </w:r>
    </w:p>
    <w:p w14:paraId="0A26870F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how you feel about it</w:t>
      </w:r>
    </w:p>
    <w:p w14:paraId="451A401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3"/>
        </w:rPr>
      </w:pPr>
      <w:r>
        <w:rPr>
          <w:b/>
          <w:bCs/>
          <w:woUserID w:val="3"/>
        </w:rPr>
        <w:t>Part3</w:t>
      </w:r>
    </w:p>
    <w:p w14:paraId="5DD37CEA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people eat special food on special occasions or festivals?</w:t>
      </w:r>
    </w:p>
    <w:p w14:paraId="2D3042AD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color w:val="000000"/>
          <w:woUserID w:val="3"/>
        </w:rPr>
        <w:t>What are the differences between everyday food and festival food?</w:t>
      </w:r>
    </w:p>
    <w:p w14:paraId="6DD5552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color w:val="000000"/>
          <w:woUserID w:val="3"/>
        </w:rPr>
        <w:t>Are there any differences between the food people eat today and the food people ate in the past?</w:t>
      </w:r>
    </w:p>
    <w:p w14:paraId="5D93AFB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Do people today prefer eating at home or in a restaurant?</w:t>
      </w:r>
    </w:p>
    <w:p w14:paraId="36CAA946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kinds of food are popular in your country?</w:t>
      </w:r>
    </w:p>
    <w:p w14:paraId="661E217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Do people in your country like eating foreign food?</w:t>
      </w:r>
    </w:p>
    <w:p w14:paraId="55BFE5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/>
        <w:jc w:val="left"/>
        <w:rPr>
          <w:woUserID w:val="3"/>
        </w:rPr>
      </w:pPr>
    </w:p>
    <w:p w14:paraId="56BD1941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41" w:name="_Toc176080822"/>
      <w:r>
        <w:rPr>
          <w:woUserID w:val="1"/>
        </w:rPr>
        <w:t>【15】（5.</w:t>
      </w:r>
      <w:r>
        <w:rPr>
          <w:rFonts w:hint="eastAsia"/>
          <w:lang w:eastAsia="zh"/>
          <w:woUserID w:val="3"/>
        </w:rPr>
        <w:t>15</w:t>
      </w:r>
      <w:r>
        <w:rPr>
          <w:woUserID w:val="1"/>
        </w:rPr>
        <w:t>）看过的现场比赛</w:t>
      </w:r>
      <w:bookmarkEnd w:id="41"/>
    </w:p>
    <w:p w14:paraId="1776FFC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color w:val="000000"/>
          <w:lang w:eastAsia="zh"/>
          <w:woUserID w:val="3"/>
        </w:rPr>
      </w:pPr>
      <w:r>
        <w:rPr>
          <w:rStyle w:val="21"/>
          <w:rFonts w:hint="default" w:ascii="Arial" w:hAnsi="Arial" w:cs="Arial"/>
          <w:b/>
          <w:bCs/>
          <w:color w:val="000000"/>
          <w:woUserID w:val="3"/>
        </w:rPr>
        <w:t>D</w:t>
      </w:r>
      <w:r>
        <w:rPr>
          <w:rStyle w:val="21"/>
          <w:rFonts w:hint="default" w:ascii="Arial" w:hAnsi="Arial" w:cs="Arial"/>
          <w:b/>
          <w:bCs/>
          <w:color w:val="000000"/>
          <w:lang w:eastAsia="zh"/>
          <w:woUserID w:val="3"/>
        </w:rPr>
        <w:t>escribe a live sports event you watched and liked</w:t>
      </w:r>
    </w:p>
    <w:p w14:paraId="0A21885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000000"/>
          <w:woUserID w:val="3"/>
        </w:rPr>
      </w:pPr>
      <w:r>
        <w:rPr>
          <w:color w:val="000000"/>
          <w:woUserID w:val="3"/>
        </w:rPr>
        <w:t>You should say:</w:t>
      </w:r>
    </w:p>
    <w:p w14:paraId="654BBD56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color w:val="000000"/>
          <w:sz w:val="21"/>
          <w:szCs w:val="21"/>
          <w:woUserID w:val="3"/>
        </w:rPr>
        <w:t>W</w:t>
      </w:r>
      <w:r>
        <w:rPr>
          <w:rFonts w:hint="eastAsia"/>
          <w:color w:val="000000"/>
          <w:sz w:val="21"/>
          <w:szCs w:val="21"/>
          <w:lang w:eastAsia="zh"/>
          <w:woUserID w:val="3"/>
        </w:rPr>
        <w:t>hat it was</w:t>
      </w:r>
    </w:p>
    <w:p w14:paraId="2D0FD50D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When and where you watched it</w:t>
      </w:r>
    </w:p>
    <w:p w14:paraId="26C21C62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Who you watched it with</w:t>
      </w:r>
    </w:p>
    <w:p w14:paraId="14D21012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And explain why you liked it</w:t>
      </w:r>
    </w:p>
    <w:p w14:paraId="504FF86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color w:val="000000"/>
          <w:woUserID w:val="1"/>
        </w:rPr>
      </w:pPr>
      <w:r>
        <w:rPr>
          <w:b/>
          <w:bCs/>
          <w:color w:val="000000"/>
          <w:woUserID w:val="1"/>
        </w:rPr>
        <w:t>Part3</w:t>
      </w:r>
    </w:p>
    <w:p w14:paraId="024358C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Why do some people like to watch sports events?</w:t>
      </w:r>
    </w:p>
    <w:p w14:paraId="3A77E2DF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Where do people normally watch sports events?</w:t>
      </w:r>
    </w:p>
    <w:p w14:paraId="5FC6D36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What are the advantages of watching sports events online?</w:t>
      </w:r>
    </w:p>
    <w:p w14:paraId="5953DF2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What are the main differences between watching a sports event live in a stadium and watching it on TV?</w:t>
      </w:r>
    </w:p>
    <w:p w14:paraId="719347A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What kinds of sports events are most popular to watch in your country?</w:t>
      </w:r>
    </w:p>
    <w:p w14:paraId="2D57B1EE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What types of sports matches are suitable for children to watch?</w:t>
      </w:r>
    </w:p>
    <w:p w14:paraId="38D9FDFA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Why do some people spend a lot going to other countries to watch sports events?</w:t>
      </w:r>
    </w:p>
    <w:p w14:paraId="473134C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42" w:name="_Toc1212993377"/>
      <w:r>
        <w:rPr>
          <w:woUserID w:val="1"/>
        </w:rPr>
        <w:t>【16】（5.</w:t>
      </w:r>
      <w:r>
        <w:rPr>
          <w:rFonts w:hint="eastAsia"/>
          <w:lang w:eastAsia="zh"/>
          <w:woUserID w:val="3"/>
        </w:rPr>
        <w:t>11</w:t>
      </w:r>
      <w:r>
        <w:rPr>
          <w:woUserID w:val="1"/>
        </w:rPr>
        <w:t>）名人广告</w:t>
      </w:r>
      <w:bookmarkEnd w:id="42"/>
    </w:p>
    <w:p w14:paraId="4B1388C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eastAsia" w:ascii="Arial" w:hAnsi="Arial" w:eastAsia="微软雅黑" w:cs="Arial"/>
          <w:b/>
          <w:bCs/>
          <w:color w:val="000000"/>
          <w:lang w:eastAsia="zh"/>
          <w:woUserID w:val="3"/>
        </w:rPr>
      </w:pPr>
      <w:r>
        <w:rPr>
          <w:rStyle w:val="21"/>
          <w:rFonts w:hint="default" w:ascii="Arial" w:hAnsi="Arial" w:cs="Arial"/>
          <w:b/>
          <w:bCs/>
          <w:color w:val="000000"/>
          <w:woUserID w:val="3"/>
        </w:rPr>
        <w:t>D</w:t>
      </w:r>
      <w:r>
        <w:rPr>
          <w:rStyle w:val="21"/>
          <w:rFonts w:hint="eastAsia" w:cs="Arial"/>
          <w:b/>
          <w:bCs/>
          <w:color w:val="000000"/>
          <w:lang w:eastAsia="zh"/>
          <w:woUserID w:val="3"/>
        </w:rPr>
        <w:t>escribe an advertisement with a famous person in it</w:t>
      </w:r>
    </w:p>
    <w:p w14:paraId="0B42B22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000000"/>
          <w:woUserID w:val="3"/>
        </w:rPr>
      </w:pPr>
      <w:r>
        <w:rPr>
          <w:color w:val="000000"/>
          <w:woUserID w:val="3"/>
        </w:rPr>
        <w:t>You should say:</w:t>
      </w:r>
    </w:p>
    <w:p w14:paraId="59DBF0E9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color w:val="000000"/>
          <w:sz w:val="21"/>
          <w:szCs w:val="21"/>
          <w:woUserID w:val="3"/>
        </w:rPr>
        <w:t>ho the person is</w:t>
      </w:r>
    </w:p>
    <w:p w14:paraId="0A7002B8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woUserID w:val="3"/>
        </w:rPr>
      </w:pPr>
      <w:r>
        <w:rPr>
          <w:color w:val="000000"/>
          <w:sz w:val="21"/>
          <w:szCs w:val="21"/>
          <w:woUserID w:val="3"/>
        </w:rPr>
        <w:t>Where you can see it</w:t>
      </w:r>
    </w:p>
    <w:p w14:paraId="0796EFDA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color w:val="000000"/>
          <w:sz w:val="21"/>
          <w:szCs w:val="21"/>
          <w:woUserID w:val="3"/>
        </w:rPr>
        <w:t>What the advertisement is about</w:t>
      </w:r>
    </w:p>
    <w:p w14:paraId="079510EB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color w:val="000000"/>
          <w:sz w:val="21"/>
          <w:szCs w:val="21"/>
          <w:woUserID w:val="3"/>
        </w:rPr>
        <w:t>A</w:t>
      </w:r>
      <w:r>
        <w:rPr>
          <w:rFonts w:hint="eastAsia"/>
          <w:color w:val="000000"/>
          <w:sz w:val="21"/>
          <w:szCs w:val="21"/>
          <w:lang w:eastAsia="zh"/>
          <w:woUserID w:val="3"/>
        </w:rPr>
        <w:t>nd explain how you feel about the advertisement</w:t>
      </w:r>
    </w:p>
    <w:p w14:paraId="4B1F880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color w:val="000000"/>
          <w:woUserID w:val="1"/>
        </w:rPr>
      </w:pPr>
      <w:r>
        <w:rPr>
          <w:b/>
          <w:bCs/>
          <w:color w:val="000000"/>
          <w:woUserID w:val="1"/>
        </w:rPr>
        <w:t>Part3</w:t>
      </w:r>
    </w:p>
    <w:p w14:paraId="4EA3D55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3"/>
        </w:rPr>
        <w:t>hat are the advantages and disadvantages of advertisements?</w:t>
      </w:r>
    </w:p>
    <w:p w14:paraId="56CFB50A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3"/>
        </w:rPr>
        <w:t>Why are many advertisements endorsed by celebrities? How useful are they?</w:t>
      </w:r>
    </w:p>
    <w:p w14:paraId="7819F54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3"/>
        </w:rPr>
        <w:t>What is the most important factor in anadvertisement?</w:t>
      </w:r>
    </w:p>
    <w:p w14:paraId="7E5A7850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3"/>
        </w:rPr>
        <w:t>Why are some advertisements boring?</w:t>
      </w:r>
    </w:p>
    <w:p w14:paraId="2C1FE68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3"/>
        </w:rPr>
        <w:t>Is advertising important for a company? Why?</w:t>
      </w:r>
    </w:p>
    <w:p w14:paraId="6CE6894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3"/>
        </w:rPr>
        <w:t>Which is more effective, online advertising or offline advertising?</w:t>
      </w:r>
    </w:p>
    <w:p w14:paraId="7365737F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43" w:name="_Toc240269684"/>
      <w:r>
        <w:rPr>
          <w:woUserID w:val="1"/>
        </w:rPr>
        <w:t>【17】（5.</w:t>
      </w:r>
      <w:r>
        <w:rPr>
          <w:rFonts w:hint="eastAsia"/>
          <w:lang w:eastAsia="zh"/>
          <w:woUserID w:val="3"/>
        </w:rPr>
        <w:t>2</w:t>
      </w:r>
      <w:r>
        <w:rPr>
          <w:woUserID w:val="1"/>
        </w:rPr>
        <w:t>7）当地新闻</w:t>
      </w:r>
      <w:bookmarkEnd w:id="43"/>
    </w:p>
    <w:p w14:paraId="56D811B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piece of local news that people are interested in</w:t>
      </w:r>
    </w:p>
    <w:p w14:paraId="490E3F6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1E4851D1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it was about</w:t>
      </w:r>
    </w:p>
    <w:p w14:paraId="36BB7461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Where you saw/heard it</w:t>
      </w:r>
    </w:p>
    <w:p w14:paraId="12532247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Who was involved</w:t>
      </w:r>
    </w:p>
    <w:p w14:paraId="37A6DEA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why people were interested in it</w:t>
      </w:r>
    </w:p>
    <w:p w14:paraId="60BF6D2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Part3</w:t>
      </w:r>
    </w:p>
    <w:p w14:paraId="792B9701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 xml:space="preserve">Are there a lot of people talking about local news? </w:t>
      </w:r>
    </w:p>
    <w:p w14:paraId="2BFC51D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young people or the elderly care more about local news?</w:t>
      </w:r>
    </w:p>
    <w:p w14:paraId="07E37DE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people in your country prefer following local news or national news?</w:t>
      </w:r>
    </w:p>
    <w:p w14:paraId="1AD7898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1"/>
        </w:rPr>
      </w:pPr>
      <w:r>
        <w:rPr>
          <w:rFonts w:hint="eastAsia"/>
          <w:color w:val="FF0000"/>
          <w:lang w:eastAsia="zh"/>
          <w:woUserID w:val="3"/>
        </w:rPr>
        <w:t>Why do some people want to be very involved in their community?</w:t>
      </w:r>
    </w:p>
    <w:p w14:paraId="3526495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1"/>
        </w:rPr>
      </w:pPr>
      <w:r>
        <w:rPr>
          <w:rFonts w:hint="eastAsia"/>
          <w:color w:val="FF0000"/>
          <w:lang w:eastAsia="zh"/>
          <w:woUserID w:val="3"/>
        </w:rPr>
        <w:t>Do you think local communities were stronger in the past than they are today?</w:t>
      </w:r>
    </w:p>
    <w:p w14:paraId="3C6B1DE7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1"/>
        </w:rPr>
      </w:pPr>
      <w:r>
        <w:rPr>
          <w:rFonts w:hint="eastAsia"/>
          <w:color w:val="FF0000"/>
          <w:lang w:eastAsia="zh"/>
          <w:woUserID w:val="3"/>
        </w:rPr>
        <w:t>Do you think it is important to have a national identity?</w:t>
      </w:r>
    </w:p>
    <w:p w14:paraId="02B731C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1"/>
        </w:rPr>
      </w:pPr>
      <w:r>
        <w:rPr>
          <w:rFonts w:hint="eastAsia"/>
          <w:color w:val="FF0000"/>
          <w:lang w:eastAsia="zh"/>
          <w:woUserID w:val="3"/>
        </w:rPr>
        <w:t>How can people develop their national identity?</w:t>
      </w:r>
    </w:p>
    <w:p w14:paraId="4F65FC1A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44" w:name="_Toc1493276724"/>
      <w:r>
        <w:rPr>
          <w:woUserID w:val="3"/>
        </w:rPr>
        <w:t>【18】（5.</w:t>
      </w:r>
      <w:r>
        <w:rPr>
          <w:rFonts w:hint="eastAsia"/>
          <w:lang w:eastAsia="zh"/>
          <w:woUserID w:val="3"/>
        </w:rPr>
        <w:t>28</w:t>
      </w:r>
      <w:r>
        <w:rPr>
          <w:woUserID w:val="3"/>
        </w:rPr>
        <w:t>）电子产品故障</w:t>
      </w:r>
      <w:bookmarkEnd w:id="44"/>
    </w:p>
    <w:p w14:paraId="5A69C33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Arial" w:hAnsi="Arial" w:eastAsia="微软雅黑" w:cs="Arial"/>
          <w:color w:val="000000"/>
          <w:lang w:eastAsia="zh"/>
          <w:woUserID w:val="3"/>
        </w:rPr>
      </w:pPr>
      <w:r>
        <w:rPr>
          <w:rStyle w:val="21"/>
          <w:rFonts w:hint="default" w:ascii="Arial" w:hAnsi="Arial" w:cs="Arial"/>
          <w:b/>
          <w:bCs/>
          <w:color w:val="000000"/>
          <w:woUserID w:val="3"/>
        </w:rPr>
        <w:t>D</w:t>
      </w:r>
      <w:r>
        <w:rPr>
          <w:rStyle w:val="21"/>
          <w:rFonts w:hint="eastAsia" w:cs="Arial"/>
          <w:b/>
          <w:bCs/>
          <w:color w:val="000000"/>
          <w:lang w:eastAsia="zh"/>
          <w:woUserID w:val="3"/>
        </w:rPr>
        <w:t>escribe a time when you had a problem with using an electronic device</w:t>
      </w:r>
    </w:p>
    <w:p w14:paraId="679B334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000000"/>
          <w:woUserID w:val="3"/>
        </w:rPr>
      </w:pPr>
      <w:r>
        <w:rPr>
          <w:color w:val="000000"/>
          <w:woUserID w:val="3"/>
        </w:rPr>
        <w:t>You should say:</w:t>
      </w:r>
    </w:p>
    <w:p w14:paraId="5AD7806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When it happened</w:t>
      </w:r>
    </w:p>
    <w:p w14:paraId="713A8E54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Where it happened</w:t>
      </w:r>
    </w:p>
    <w:p w14:paraId="6814D080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What the problem was</w:t>
      </w:r>
    </w:p>
    <w:p w14:paraId="54EF1FA9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And explain how you solved the problem at last</w:t>
      </w:r>
    </w:p>
    <w:p w14:paraId="7AFB188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Part3</w:t>
      </w:r>
    </w:p>
    <w:p w14:paraId="659B61C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Why are people keen on buying new electronic devices?</w:t>
      </w:r>
    </w:p>
    <w:p w14:paraId="5347412F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What impact do electronic devices have on people?</w:t>
      </w:r>
    </w:p>
    <w:p w14:paraId="5421A16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FF0000"/>
          <w:lang w:eastAsia="zh"/>
          <w:woUserID w:val="1"/>
        </w:rPr>
      </w:pPr>
      <w:r>
        <w:rPr>
          <w:rFonts w:hint="eastAsia"/>
          <w:color w:val="FF0000"/>
          <w:lang w:eastAsia="zh"/>
          <w:woUserID w:val="3"/>
        </w:rPr>
        <w:t>What kinds of technology products do people use at home?</w:t>
      </w:r>
    </w:p>
    <w:p w14:paraId="27DB33E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FF0000"/>
          <w:lang w:eastAsia="zh"/>
          <w:woUserID w:val="1"/>
        </w:rPr>
      </w:pPr>
      <w:r>
        <w:rPr>
          <w:rFonts w:hint="eastAsia"/>
          <w:color w:val="FF0000"/>
          <w:lang w:eastAsia="zh"/>
          <w:woUserID w:val="3"/>
        </w:rPr>
        <w:t>What are the advantages and disadvantages of students using technology products?</w:t>
      </w:r>
    </w:p>
    <w:p w14:paraId="2A1FF50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FF0000"/>
          <w:lang w:eastAsia="zh"/>
          <w:woUserID w:val="1"/>
        </w:rPr>
      </w:pPr>
      <w:r>
        <w:rPr>
          <w:rFonts w:hint="eastAsia"/>
          <w:color w:val="FF0000"/>
          <w:lang w:eastAsia="zh"/>
          <w:woUserID w:val="3"/>
        </w:rPr>
        <w:t>Do you think young children today are over-reliant on technology products?</w:t>
      </w:r>
    </w:p>
    <w:p w14:paraId="2A29739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FF0000"/>
          <w:lang w:eastAsia="zh"/>
          <w:woUserID w:val="1"/>
        </w:rPr>
      </w:pPr>
      <w:r>
        <w:rPr>
          <w:rFonts w:hint="eastAsia"/>
          <w:color w:val="FF0000"/>
          <w:lang w:eastAsia="zh"/>
          <w:woUserID w:val="3"/>
        </w:rPr>
        <w:t>Should parents limit their children's screen time?</w:t>
      </w:r>
    </w:p>
    <w:p w14:paraId="44A52E33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FF0000"/>
          <w:lang w:eastAsia="zh"/>
          <w:woUserID w:val="1"/>
        </w:rPr>
      </w:pPr>
      <w:r>
        <w:rPr>
          <w:rFonts w:hint="eastAsia"/>
          <w:color w:val="FF0000"/>
          <w:lang w:eastAsia="zh"/>
          <w:woUserID w:val="3"/>
        </w:rPr>
        <w:t>Why do many young people spend so much time looking at screens?</w:t>
      </w:r>
    </w:p>
    <w:p w14:paraId="741B03D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45" w:name="_Toc1353956814"/>
      <w:r>
        <w:rPr>
          <w:woUserID w:val="3"/>
        </w:rPr>
        <w:t>【19】（5.8）重要决定</w:t>
      </w:r>
      <w:bookmarkEnd w:id="45"/>
    </w:p>
    <w:p w14:paraId="4322EFD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an important decision that you made</w:t>
      </w:r>
    </w:p>
    <w:p w14:paraId="0A8F300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1DEC4B1D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the decision was</w:t>
      </w:r>
    </w:p>
    <w:p w14:paraId="2C468A38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you made your decision</w:t>
      </w:r>
    </w:p>
    <w:p w14:paraId="4872DB2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the results of your decision were</w:t>
      </w:r>
    </w:p>
    <w:p w14:paraId="59C72981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why it was important</w:t>
      </w:r>
    </w:p>
    <w:p w14:paraId="4C8D20E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Part3</w:t>
      </w:r>
    </w:p>
    <w:p w14:paraId="1B68456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children sometimes have to make important decisions?</w:t>
      </w:r>
    </w:p>
    <w:p w14:paraId="473039B4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important decisions do teenagers need to make after graduation?</w:t>
      </w:r>
    </w:p>
    <w:p w14:paraId="3B24C370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Who can children turn to for help when making a decision?</w:t>
      </w:r>
    </w:p>
    <w:p w14:paraId="22C70DA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advertisements can influence our decisions when shopping?</w:t>
      </w:r>
    </w:p>
    <w:p w14:paraId="05858A9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the influence of advertising is good?</w:t>
      </w:r>
    </w:p>
    <w:p w14:paraId="0CA6349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do people usually make important decisions?</w:t>
      </w:r>
    </w:p>
    <w:p w14:paraId="6E34DB1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46" w:name="_Toc1985858872"/>
      <w:r>
        <w:rPr>
          <w:woUserID w:val="3"/>
        </w:rPr>
        <w:t>【20】（5.</w:t>
      </w:r>
      <w:r>
        <w:rPr>
          <w:rFonts w:hint="eastAsia"/>
          <w:lang w:eastAsia="zh"/>
          <w:woUserID w:val="3"/>
        </w:rPr>
        <w:t>15</w:t>
      </w:r>
      <w:r>
        <w:rPr>
          <w:woUserID w:val="3"/>
        </w:rPr>
        <w:t>）擅长学习和说语言的人</w:t>
      </w:r>
      <w:bookmarkEnd w:id="46"/>
    </w:p>
    <w:p w14:paraId="1D5575F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person who is good at learning and speaking new languages</w:t>
      </w:r>
    </w:p>
    <w:p w14:paraId="738158B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6EB6DD2A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you got to know him/her</w:t>
      </w:r>
    </w:p>
    <w:p w14:paraId="4F16953D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he/she learns a new language</w:t>
      </w:r>
    </w:p>
    <w:p w14:paraId="2219DFA1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languages he/she can speak</w:t>
      </w:r>
    </w:p>
    <w:p w14:paraId="1EDF75B3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how you feel about him/her</w:t>
      </w:r>
    </w:p>
    <w:p w14:paraId="4F40EBB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 3</w:t>
      </w:r>
    </w:p>
    <w:p w14:paraId="09D45FE9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Are there many people who can speak foreign languages in your country?</w:t>
      </w:r>
    </w:p>
    <w:p w14:paraId="6A84034B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Does speaking other languages help at work?</w:t>
      </w:r>
    </w:p>
    <w:p w14:paraId="1C8974D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people learn any languages other than English?</w:t>
      </w:r>
    </w:p>
    <w:p w14:paraId="32A5CB9F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is it easier for children to learn new things than for adults?</w:t>
      </w:r>
    </w:p>
    <w:p w14:paraId="0B3D4EC8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do people learn new things?</w:t>
      </w:r>
    </w:p>
    <w:p w14:paraId="55E2304D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What is the most important thing for learning a language well?</w:t>
      </w:r>
    </w:p>
    <w:p w14:paraId="26B763D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eastAsia="微软雅黑"/>
          <w:color w:val="000000"/>
          <w:lang w:eastAsia="zh"/>
          <w:woUserID w:val="3"/>
        </w:rPr>
      </w:pPr>
      <w:bookmarkStart w:id="47" w:name="_Toc1755435817"/>
      <w:r>
        <w:rPr>
          <w:woUserID w:val="3"/>
        </w:rPr>
        <w:t>【21】（5.</w:t>
      </w:r>
      <w:r>
        <w:rPr>
          <w:rFonts w:hint="eastAsia"/>
          <w:lang w:eastAsia="zh"/>
          <w:woUserID w:val="3"/>
        </w:rPr>
        <w:t>20</w:t>
      </w:r>
      <w:r>
        <w:rPr>
          <w:color w:val="000000"/>
          <w:woUserID w:val="3"/>
        </w:rPr>
        <w:t>）</w:t>
      </w:r>
      <w:r>
        <w:rPr>
          <w:rFonts w:hint="eastAsia"/>
          <w:color w:val="000000"/>
          <w:lang w:eastAsia="zh"/>
          <w:woUserID w:val="3"/>
        </w:rPr>
        <w:t>长时间未收到回复</w:t>
      </w:r>
      <w:bookmarkEnd w:id="47"/>
    </w:p>
    <w:p w14:paraId="555545A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微软雅黑" w:cs="Arial"/>
          <w:color w:val="000000"/>
          <w:lang w:eastAsia="zh"/>
          <w:woUserID w:val="3"/>
        </w:rPr>
      </w:pPr>
      <w:r>
        <w:rPr>
          <w:rStyle w:val="21"/>
          <w:rFonts w:hint="default" w:ascii="Arial" w:hAnsi="Arial" w:cs="Arial"/>
          <w:b/>
          <w:bCs/>
          <w:color w:val="000000"/>
          <w:woUserID w:val="3"/>
        </w:rPr>
        <w:t>D</w:t>
      </w:r>
      <w:r>
        <w:rPr>
          <w:rStyle w:val="21"/>
          <w:rFonts w:hint="default" w:ascii="Arial" w:hAnsi="Arial" w:cs="Arial"/>
          <w:b/>
          <w:bCs/>
          <w:color w:val="000000"/>
          <w:lang w:eastAsia="zh"/>
          <w:woUserID w:val="3"/>
        </w:rPr>
        <w:t>escribe a time when you sent a message or an email to someone but received no reply for a long time</w:t>
      </w:r>
    </w:p>
    <w:p w14:paraId="15A4E32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000000"/>
          <w:woUserID w:val="3"/>
        </w:rPr>
      </w:pPr>
      <w:r>
        <w:rPr>
          <w:color w:val="000000"/>
          <w:woUserID w:val="3"/>
        </w:rPr>
        <w:t>You should say:</w:t>
      </w:r>
    </w:p>
    <w:p w14:paraId="51AD47D0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color w:val="000000"/>
          <w:sz w:val="21"/>
          <w:szCs w:val="21"/>
          <w:woUserID w:val="3"/>
        </w:rPr>
        <w:t>W</w:t>
      </w:r>
      <w:r>
        <w:rPr>
          <w:rFonts w:hint="eastAsia"/>
          <w:color w:val="000000"/>
          <w:sz w:val="21"/>
          <w:szCs w:val="21"/>
          <w:lang w:eastAsia="zh"/>
          <w:woUserID w:val="3"/>
        </w:rPr>
        <w:t>ho you sent it to</w:t>
      </w:r>
    </w:p>
    <w:p w14:paraId="1911AED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What the message/email was about</w:t>
      </w:r>
    </w:p>
    <w:p w14:paraId="2410B48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Whether you finally received the reply</w:t>
      </w:r>
    </w:p>
    <w:p w14:paraId="500E35DA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000000"/>
          <w:sz w:val="21"/>
          <w:szCs w:val="21"/>
          <w:woUserID w:val="3"/>
        </w:rPr>
      </w:pPr>
      <w:r>
        <w:rPr>
          <w:rFonts w:hint="eastAsia"/>
          <w:color w:val="000000"/>
          <w:sz w:val="21"/>
          <w:szCs w:val="21"/>
          <w:lang w:eastAsia="zh"/>
          <w:woUserID w:val="3"/>
        </w:rPr>
        <w:t>And explain how you felt about the experience</w:t>
      </w:r>
    </w:p>
    <w:p w14:paraId="1827D3D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color w:val="000000"/>
          <w:woUserID w:val="1"/>
        </w:rPr>
      </w:pPr>
      <w:r>
        <w:rPr>
          <w:b/>
          <w:bCs/>
          <w:color w:val="000000"/>
          <w:woUserID w:val="1"/>
        </w:rPr>
        <w:t>Part3</w:t>
      </w:r>
    </w:p>
    <w:p w14:paraId="4802E842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In what situations do people spend a long time responding to others' messages?</w:t>
      </w:r>
    </w:p>
    <w:p w14:paraId="161B4CB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In what situations do people not respond to messages right away?</w:t>
      </w:r>
    </w:p>
    <w:p w14:paraId="7D317E98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What would you do if you haven't received a reply after sending out a message?</w:t>
      </w:r>
    </w:p>
    <w:p w14:paraId="621C5CDF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Why do some people prefer sending a message instead of making a call?</w:t>
      </w:r>
    </w:p>
    <w:p w14:paraId="7BCF7A8F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3"/>
        </w:rPr>
      </w:pPr>
      <w:r>
        <w:rPr>
          <w:rFonts w:hint="eastAsia"/>
          <w:color w:val="000000"/>
          <w:lang w:eastAsia="zh"/>
          <w:woUserID w:val="3"/>
        </w:rPr>
        <w:t>Are you more polite when sending a message to a stranger than to a friend?</w:t>
      </w:r>
    </w:p>
    <w:p w14:paraId="2295F02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FF0000"/>
          <w:lang w:eastAsia="zh"/>
          <w:woUserID w:val="3"/>
        </w:rPr>
      </w:pPr>
      <w:r>
        <w:rPr>
          <w:rFonts w:hint="eastAsia"/>
          <w:color w:val="FF0000"/>
          <w:lang w:eastAsia="zh"/>
          <w:woUserID w:val="3"/>
        </w:rPr>
        <w:t>Why do some people feel angry when others don't reply to their message?</w:t>
      </w:r>
    </w:p>
    <w:p w14:paraId="415D0FA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48" w:name="_Toc1458910634"/>
      <w:r>
        <w:rPr>
          <w:woUserID w:val="3"/>
        </w:rPr>
        <w:t>【22】（5.11）遇到的科技问题</w:t>
      </w:r>
      <w:bookmarkEnd w:id="48"/>
    </w:p>
    <w:p w14:paraId="698BDE5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challenging technological problem you faced</w:t>
      </w:r>
    </w:p>
    <w:p w14:paraId="243D220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6C41E71F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the problem was</w:t>
      </w:r>
    </w:p>
    <w:p w14:paraId="22172020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When and where you faced it</w:t>
      </w:r>
    </w:p>
    <w:p w14:paraId="137B52FF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challenging it was</w:t>
      </w:r>
    </w:p>
    <w:p w14:paraId="07B8F6AA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how you solved it</w:t>
      </w:r>
    </w:p>
    <w:p w14:paraId="13D9A33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 3</w:t>
      </w:r>
    </w:p>
    <w:p w14:paraId="760E408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are the advantages and disadvantages of Al?</w:t>
      </w:r>
    </w:p>
    <w:p w14:paraId="7F4E760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people today should learn about Al technology?</w:t>
      </w:r>
    </w:p>
    <w:p w14:paraId="3BEB31DF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Should children learn to use Al?</w:t>
      </w:r>
    </w:p>
    <w:p w14:paraId="158B242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can Al help in our lives?</w:t>
      </w:r>
    </w:p>
    <w:p w14:paraId="6BEB823F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students are overly reliant on AI?</w:t>
      </w:r>
    </w:p>
    <w:p w14:paraId="49F7A0B5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can teachers do to stop students relying too much on Al?</w:t>
      </w:r>
    </w:p>
    <w:p w14:paraId="6C4D8758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eastAsia="微软雅黑"/>
          <w:lang w:eastAsia="zh"/>
          <w:woUserID w:val="3"/>
        </w:rPr>
      </w:pPr>
      <w:bookmarkStart w:id="49" w:name="_Toc2028935580"/>
      <w:r>
        <w:rPr>
          <w:woUserID w:val="3"/>
        </w:rPr>
        <w:t>【23】（5.</w:t>
      </w:r>
      <w:r>
        <w:rPr>
          <w:rFonts w:hint="eastAsia"/>
          <w:lang w:eastAsia="zh"/>
          <w:woUserID w:val="3"/>
        </w:rPr>
        <w:t>28</w:t>
      </w:r>
      <w:r>
        <w:rPr>
          <w:woUserID w:val="3"/>
        </w:rPr>
        <w:t>）推荐旅行过的地方</w:t>
      </w:r>
      <w:bookmarkEnd w:id="49"/>
    </w:p>
    <w:p w14:paraId="653E52D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place you have travelled to that you would like to recommend to others</w:t>
      </w:r>
    </w:p>
    <w:p w14:paraId="069BB75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40D6364D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it is</w:t>
      </w:r>
    </w:p>
    <w:p w14:paraId="010D7DF4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Where it is</w:t>
      </w:r>
    </w:p>
    <w:p w14:paraId="3EE4CC68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you saw and did there</w:t>
      </w:r>
    </w:p>
    <w:p w14:paraId="509CE2EF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why you would like to recommend it to others</w:t>
      </w:r>
    </w:p>
    <w:p w14:paraId="2F785E1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 3</w:t>
      </w:r>
    </w:p>
    <w:p w14:paraId="341CD0E2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Where do people in your country often go for holidays?</w:t>
      </w:r>
    </w:p>
    <w:p w14:paraId="01FB8EA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is the ideal length for a holiday?</w:t>
      </w:r>
    </w:p>
    <w:p w14:paraId="54CFBD9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do people usually plan holidays?</w:t>
      </w:r>
    </w:p>
    <w:p w14:paraId="7CAA258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Is it important to plan a holiday ahead?</w:t>
      </w:r>
    </w:p>
    <w:p w14:paraId="0DB9357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Why do many countries try to attract people to visit?</w:t>
      </w:r>
    </w:p>
    <w:p w14:paraId="2A9DD5ED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3"/>
        </w:rPr>
      </w:pPr>
      <w:r>
        <w:rPr>
          <w:rFonts w:hint="eastAsia"/>
          <w:color w:val="000000"/>
          <w:lang w:eastAsia="zh"/>
          <w:woUserID w:val="3"/>
        </w:rPr>
        <w:t>How do people decide when to travel?</w:t>
      </w:r>
    </w:p>
    <w:p w14:paraId="0962686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are the benefits for cities of having lots of tourists?</w:t>
      </w:r>
    </w:p>
    <w:p w14:paraId="01DA240C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are the disadvantages for people living in popular tourist cities?</w:t>
      </w:r>
    </w:p>
    <w:p w14:paraId="72FB0D3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50" w:name="_Toc862496466"/>
      <w:r>
        <w:rPr>
          <w:woUserID w:val="3"/>
        </w:rPr>
        <w:t>【24】（5.11）最近看过的电视/网络节目</w:t>
      </w:r>
      <w:bookmarkEnd w:id="50"/>
    </w:p>
    <w:p w14:paraId="79A4B1F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TV show/online program you have watched recently</w:t>
      </w:r>
    </w:p>
    <w:p w14:paraId="0F5014B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30A9E327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it is</w:t>
      </w:r>
    </w:p>
    <w:p w14:paraId="7216D8CD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it is about</w:t>
      </w:r>
    </w:p>
    <w:p w14:paraId="6C86979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often you watch it</w:t>
      </w:r>
    </w:p>
    <w:p w14:paraId="65972133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how you feel about it</w:t>
      </w:r>
    </w:p>
    <w:p w14:paraId="615D173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 3</w:t>
      </w:r>
    </w:p>
    <w:p w14:paraId="641B465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are the differences between the TV programs young people like to watch and those old people like to watch?</w:t>
      </w:r>
    </w:p>
    <w:p w14:paraId="45D2363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makes a popular TV or online program?</w:t>
      </w:r>
    </w:p>
    <w:p w14:paraId="41BB72B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kinds of TV or online programs are popular in your country?</w:t>
      </w:r>
    </w:p>
    <w:p w14:paraId="4DAF69B5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待补充</w:t>
      </w:r>
    </w:p>
    <w:p w14:paraId="7D3053FC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51" w:name="_Toc2132808298"/>
      <w:r>
        <w:rPr>
          <w:woUserID w:val="3"/>
        </w:rPr>
        <w:t>【25】（5.</w:t>
      </w:r>
      <w:r>
        <w:rPr>
          <w:rFonts w:hint="eastAsia"/>
          <w:lang w:eastAsia="zh"/>
          <w:woUserID w:val="3"/>
        </w:rPr>
        <w:t>23</w:t>
      </w:r>
      <w:r>
        <w:rPr>
          <w:woUserID w:val="3"/>
        </w:rPr>
        <w:t>）喜欢拜访但不想住的家</w:t>
      </w:r>
      <w:bookmarkEnd w:id="51"/>
    </w:p>
    <w:p w14:paraId="4E98F37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home that you like to visit but do not want to live in</w:t>
      </w:r>
    </w:p>
    <w:p w14:paraId="1A2856B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4F0C8DB1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Where it is</w:t>
      </w:r>
    </w:p>
    <w:p w14:paraId="60915415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it is like</w:t>
      </w:r>
    </w:p>
    <w:p w14:paraId="389F7B01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Why you like to visit it</w:t>
      </w:r>
    </w:p>
    <w:p w14:paraId="554A83F3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why you would not like to live there</w:t>
      </w:r>
    </w:p>
    <w:p w14:paraId="398E371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Part3</w:t>
      </w:r>
    </w:p>
    <w:p w14:paraId="473D05F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Chinese people like to visit others’ homes?</w:t>
      </w:r>
    </w:p>
    <w:p w14:paraId="5251017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do Chinese people do when they visit others?</w:t>
      </w:r>
    </w:p>
    <w:p w14:paraId="235BC1F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 of place do people in your country like to live in?</w:t>
      </w:r>
    </w:p>
    <w:p w14:paraId="35372EB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What’s the difference between homes in cities and those in the countryside?</w:t>
      </w:r>
    </w:p>
    <w:p w14:paraId="4C6D401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kind of gifts do people usually bring when they visit others?</w:t>
      </w:r>
    </w:p>
    <w:p w14:paraId="63E416E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How often do you visit your relatives or friends?</w:t>
      </w:r>
    </w:p>
    <w:p w14:paraId="375F765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52" w:name="_Toc188655149"/>
      <w:r>
        <w:rPr>
          <w:woUserID w:val="3"/>
        </w:rPr>
        <w:t>【26】（5.12）</w:t>
      </w:r>
      <w:r>
        <w:rPr>
          <w:rStyle w:val="21"/>
          <w:b/>
          <w:bCs/>
          <w:woUserID w:val="3"/>
        </w:rPr>
        <w:t>包含动物的故事或书</w:t>
      </w:r>
      <w:bookmarkEnd w:id="52"/>
    </w:p>
    <w:p w14:paraId="3701699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story/book with animals in it</w:t>
      </w:r>
    </w:p>
    <w:p w14:paraId="52245D2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67DE8602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animals are in it</w:t>
      </w:r>
    </w:p>
    <w:p w14:paraId="20EA7A16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the story/book is about</w:t>
      </w:r>
    </w:p>
    <w:p w14:paraId="64B5C78E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Why you read the story/book</w:t>
      </w:r>
    </w:p>
    <w:p w14:paraId="3871B1A0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what you think of this story/book</w:t>
      </w:r>
    </w:p>
    <w:p w14:paraId="0BC8E09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 3</w:t>
      </w:r>
    </w:p>
    <w:p w14:paraId="2F0ADDAE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Should schools teach children about animals?</w:t>
      </w:r>
    </w:p>
    <w:p w14:paraId="4423DA0F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Some people think pets should not be kept in cities. What do you think?</w:t>
      </w:r>
    </w:p>
    <w:p w14:paraId="4A215AE0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Many people regard pets as members of their family. What do you think?</w:t>
      </w:r>
    </w:p>
    <w:p w14:paraId="30EABB74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many people keep pets in your country?</w:t>
      </w:r>
    </w:p>
    <w:p w14:paraId="7D7EBF1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are the advantages of keeping a pet?</w:t>
      </w:r>
    </w:p>
    <w:p w14:paraId="4E6AEC1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people always tell children stories with animals?</w:t>
      </w:r>
    </w:p>
    <w:p w14:paraId="4DD5DCB9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53" w:name="_Toc640694936"/>
      <w:r>
        <w:rPr>
          <w:rFonts w:hint="eastAsia"/>
          <w:lang w:eastAsia="zh"/>
          <w:woUserID w:val="3"/>
        </w:rPr>
        <w:t>【27】</w:t>
      </w:r>
      <w:r>
        <w:rPr>
          <w:woUserID w:val="3"/>
        </w:rPr>
        <w:t>（5.13）</w:t>
      </w:r>
      <w:r>
        <w:rPr>
          <w:rStyle w:val="21"/>
          <w:b/>
          <w:bCs/>
          <w:woUserID w:val="3"/>
        </w:rPr>
        <w:t>别人帮助解决问题</w:t>
      </w:r>
      <w:bookmarkEnd w:id="53"/>
    </w:p>
    <w:p w14:paraId="00C0129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time when a person did something to help you solve a problem</w:t>
      </w:r>
    </w:p>
    <w:p w14:paraId="7DB761B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1E6F3A33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Who the person is</w:t>
      </w:r>
    </w:p>
    <w:p w14:paraId="0C9537DA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the problem was</w:t>
      </w:r>
    </w:p>
    <w:p w14:paraId="253C4CEB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he/she helped you</w:t>
      </w:r>
    </w:p>
    <w:p w14:paraId="76005280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how you felt about the experience</w:t>
      </w:r>
    </w:p>
    <w:p w14:paraId="275B050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 3</w:t>
      </w:r>
    </w:p>
    <w:p w14:paraId="581FFD32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How important is it for schools to help children become smarter?</w:t>
      </w:r>
    </w:p>
    <w:p w14:paraId="2CEBD8E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待补充</w:t>
      </w:r>
    </w:p>
    <w:p w14:paraId="57B31A6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eastAsia="微软雅黑"/>
          <w:color w:val="FF0000"/>
          <w:lang w:eastAsia="zh"/>
          <w:woUserID w:val="3"/>
        </w:rPr>
      </w:pPr>
      <w:bookmarkStart w:id="54" w:name="_Toc1084512064"/>
      <w:r>
        <w:rPr>
          <w:woUserID w:val="3"/>
        </w:rPr>
        <w:t>【28】（5.</w:t>
      </w:r>
      <w:r>
        <w:rPr>
          <w:rFonts w:hint="eastAsia"/>
          <w:lang w:eastAsia="zh"/>
          <w:woUserID w:val="3"/>
        </w:rPr>
        <w:t>23</w:t>
      </w:r>
      <w:r>
        <w:rPr>
          <w:woUserID w:val="3"/>
        </w:rPr>
        <w:t>）</w:t>
      </w:r>
      <w:r>
        <w:rPr>
          <w:rFonts w:hint="eastAsia"/>
          <w:color w:val="FF0000"/>
          <w:lang w:eastAsia="zh"/>
          <w:woUserID w:val="3"/>
        </w:rPr>
        <w:t>想颁布的环保法律</w:t>
      </w:r>
      <w:bookmarkEnd w:id="54"/>
    </w:p>
    <w:p w14:paraId="72A9C99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微软雅黑" w:cs="Arial"/>
          <w:color w:val="FF0000"/>
          <w:lang w:eastAsia="zh"/>
          <w:woUserID w:val="3"/>
        </w:rPr>
      </w:pPr>
      <w:r>
        <w:rPr>
          <w:rStyle w:val="21"/>
          <w:rFonts w:hint="default" w:ascii="Arial" w:hAnsi="Arial" w:cs="Arial"/>
          <w:b/>
          <w:bCs/>
          <w:color w:val="FF0000"/>
          <w:woUserID w:val="3"/>
        </w:rPr>
        <w:t>D</w:t>
      </w:r>
      <w:r>
        <w:rPr>
          <w:rStyle w:val="21"/>
          <w:rFonts w:hint="default" w:ascii="Arial" w:hAnsi="Arial" w:cs="Arial"/>
          <w:b/>
          <w:bCs/>
          <w:color w:val="FF0000"/>
          <w:lang w:eastAsia="zh"/>
          <w:woUserID w:val="3"/>
        </w:rPr>
        <w:t>escribe an environmental law you would like your country to introduce</w:t>
      </w:r>
    </w:p>
    <w:p w14:paraId="1B58D6C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FF0000"/>
          <w:woUserID w:val="3"/>
        </w:rPr>
      </w:pPr>
      <w:r>
        <w:rPr>
          <w:color w:val="FF0000"/>
          <w:woUserID w:val="3"/>
        </w:rPr>
        <w:t>Y</w:t>
      </w:r>
      <w:r>
        <w:rPr>
          <w:rFonts w:hint="eastAsia"/>
          <w:color w:val="FF0000"/>
          <w:lang w:eastAsia="zh"/>
          <w:woUserID w:val="3"/>
        </w:rPr>
        <w:t>ou should say:</w:t>
      </w:r>
    </w:p>
    <w:p w14:paraId="418543D6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FF0000"/>
          <w:sz w:val="21"/>
          <w:szCs w:val="21"/>
          <w:woUserID w:val="3"/>
        </w:rPr>
      </w:pPr>
      <w:r>
        <w:rPr>
          <w:rFonts w:hint="eastAsia"/>
          <w:color w:val="FF0000"/>
          <w:lang w:eastAsia="zh"/>
          <w:woUserID w:val="3"/>
        </w:rPr>
        <w:t>What law it should be</w:t>
      </w:r>
    </w:p>
    <w:p w14:paraId="29B410F0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FF0000"/>
          <w:sz w:val="21"/>
          <w:szCs w:val="21"/>
          <w:woUserID w:val="3"/>
        </w:rPr>
      </w:pPr>
      <w:r>
        <w:rPr>
          <w:rFonts w:hint="eastAsia"/>
          <w:color w:val="FF0000"/>
          <w:lang w:eastAsia="zh"/>
          <w:woUserID w:val="3"/>
        </w:rPr>
        <w:t>Why people should follow the law</w:t>
      </w:r>
    </w:p>
    <w:p w14:paraId="5A2453C2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FF0000"/>
          <w:sz w:val="21"/>
          <w:szCs w:val="21"/>
          <w:woUserID w:val="3"/>
        </w:rPr>
      </w:pPr>
      <w:r>
        <w:rPr>
          <w:rFonts w:hint="eastAsia"/>
          <w:color w:val="FF0000"/>
          <w:lang w:eastAsia="zh"/>
          <w:woUserID w:val="3"/>
        </w:rPr>
        <w:t>Whether the law will be popular</w:t>
      </w:r>
    </w:p>
    <w:p w14:paraId="79771BD6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color w:val="FF0000"/>
          <w:sz w:val="21"/>
          <w:szCs w:val="21"/>
          <w:woUserID w:val="3"/>
        </w:rPr>
      </w:pPr>
      <w:r>
        <w:rPr>
          <w:rFonts w:hint="eastAsia"/>
          <w:color w:val="FF0000"/>
          <w:lang w:eastAsia="zh"/>
          <w:woUserID w:val="3"/>
        </w:rPr>
        <w:t>And explain how you feel about this law</w:t>
      </w:r>
    </w:p>
    <w:p w14:paraId="23A7D95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 3</w:t>
      </w:r>
    </w:p>
    <w:p w14:paraId="21573A1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kinds of rules do schools in China have?</w:t>
      </w:r>
    </w:p>
    <w:p w14:paraId="0BFA6391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How does technology affect the law?</w:t>
      </w:r>
    </w:p>
    <w:p w14:paraId="32040D6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Will there be a law that is universally accepted?</w:t>
      </w:r>
    </w:p>
    <w:p w14:paraId="04DF04E6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environmental laws does your country already have?</w:t>
      </w:r>
    </w:p>
    <w:p w14:paraId="51AF58A3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55" w:name="_Toc885818266"/>
      <w:r>
        <w:rPr>
          <w:woUserID w:val="3"/>
        </w:rPr>
        <w:t>【29】（5.2</w:t>
      </w:r>
      <w:r>
        <w:rPr>
          <w:rFonts w:hint="eastAsia"/>
          <w:lang w:eastAsia="zh"/>
          <w:woUserID w:val="3"/>
        </w:rPr>
        <w:t>3</w:t>
      </w:r>
      <w:r>
        <w:rPr>
          <w:woUserID w:val="3"/>
        </w:rPr>
        <w:t>）改变重要想法</w:t>
      </w:r>
      <w:bookmarkEnd w:id="55"/>
    </w:p>
    <w:p w14:paraId="497FAC6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time when you changed an important opinion of yours</w:t>
      </w:r>
    </w:p>
    <w:p w14:paraId="3DCD4F8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32C9688F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When you changed your opinion</w:t>
      </w:r>
    </w:p>
    <w:p w14:paraId="739580A1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the original opinion was</w:t>
      </w:r>
    </w:p>
    <w:p w14:paraId="5F9C298D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Why you changed it</w:t>
      </w:r>
    </w:p>
    <w:p w14:paraId="3296DE17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how you felt about the experience</w:t>
      </w:r>
    </w:p>
    <w:p w14:paraId="69451FC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 3</w:t>
      </w:r>
    </w:p>
    <w:p w14:paraId="1DEADBF4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When do most children begin to have their own opinions?</w:t>
      </w:r>
    </w:p>
    <w:p w14:paraId="720959CD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Whose opinions are more important to children, their parents' or teachers'?</w:t>
      </w:r>
    </w:p>
    <w:p w14:paraId="2C7253CC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children communicate more with teachers or with parents?</w:t>
      </w:r>
    </w:p>
    <w:p w14:paraId="5977821E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Who do young people like to share opinions with?</w:t>
      </w:r>
    </w:p>
    <w:p w14:paraId="2AD09B15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3"/>
        </w:rPr>
      </w:pPr>
      <w:bookmarkStart w:id="56" w:name="_Toc1766414585"/>
      <w:r>
        <w:rPr>
          <w:woUserID w:val="3"/>
        </w:rPr>
        <w:t>【30】（5.2</w:t>
      </w:r>
      <w:r>
        <w:rPr>
          <w:rFonts w:hint="eastAsia"/>
          <w:lang w:eastAsia="zh"/>
          <w:woUserID w:val="3"/>
        </w:rPr>
        <w:t>3</w:t>
      </w:r>
      <w:r>
        <w:rPr>
          <w:woUserID w:val="3"/>
        </w:rPr>
        <w:t>）克服困难成功的人</w:t>
      </w:r>
      <w:bookmarkEnd w:id="56"/>
    </w:p>
    <w:p w14:paraId="6F0B0D5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person who met difficulties but succeeded</w:t>
      </w:r>
    </w:p>
    <w:p w14:paraId="4BB9F7C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You should say:</w:t>
      </w:r>
    </w:p>
    <w:p w14:paraId="20C07199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Who this person is</w:t>
      </w:r>
    </w:p>
    <w:p w14:paraId="165A3B37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What difficulties he met</w:t>
      </w:r>
    </w:p>
    <w:p w14:paraId="543C8AD7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How he overcame the difficulties</w:t>
      </w:r>
    </w:p>
    <w:p w14:paraId="6F995261">
      <w:pPr>
        <w:pStyle w:val="1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sz w:val="21"/>
          <w:szCs w:val="21"/>
          <w:woUserID w:val="3"/>
        </w:rPr>
      </w:pPr>
      <w:r>
        <w:rPr>
          <w:sz w:val="21"/>
          <w:szCs w:val="21"/>
          <w:woUserID w:val="3"/>
        </w:rPr>
        <w:t>And explain how you feel about him</w:t>
      </w:r>
    </w:p>
    <w:p w14:paraId="0CF7A8D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b/>
          <w:bCs/>
          <w:woUserID w:val="1"/>
        </w:rPr>
      </w:pPr>
      <w:r>
        <w:rPr>
          <w:b/>
          <w:bCs/>
          <w:woUserID w:val="1"/>
        </w:rPr>
        <w:t>Part 3</w:t>
      </w:r>
    </w:p>
    <w:p w14:paraId="5E1CCD5A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In your country, what industry is it easier to be successful in?</w:t>
      </w:r>
    </w:p>
    <w:p w14:paraId="34AB8AF7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What's the difference between ordinary people and successful people?</w:t>
      </w:r>
    </w:p>
    <w:p w14:paraId="6702868A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FF0000"/>
          <w:woUserID w:val="3"/>
        </w:rPr>
      </w:pPr>
      <w:r>
        <w:rPr>
          <w:rFonts w:hint="eastAsia"/>
          <w:color w:val="FF0000"/>
          <w:lang w:eastAsia="zh"/>
          <w:woUserID w:val="3"/>
        </w:rPr>
        <w:t>What are the factors leading to people's success?</w:t>
      </w:r>
    </w:p>
    <w:p w14:paraId="26AAED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/>
        <w:jc w:val="left"/>
        <w:rPr>
          <w:woUserID w:val="3"/>
        </w:rPr>
      </w:pPr>
    </w:p>
    <w:p w14:paraId="106F53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/>
        <w:jc w:val="left"/>
        <w:rPr>
          <w:woUserID w:val="3"/>
        </w:rPr>
      </w:pPr>
    </w:p>
    <w:p w14:paraId="026986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/>
        <w:jc w:val="left"/>
        <w:rPr>
          <w:rFonts w:hint="eastAsia" w:eastAsia="微软雅黑"/>
          <w:lang w:eastAsia="zh"/>
          <w:woUserID w:val="3"/>
        </w:rPr>
      </w:pPr>
      <w:r>
        <w:rPr>
          <w:rFonts w:hint="eastAsia"/>
          <w:lang w:eastAsia="zh"/>
          <w:woUserID w:val="3"/>
        </w:rPr>
        <w:t>`</w:t>
      </w:r>
    </w:p>
    <w:p w14:paraId="16641D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/>
        <w:jc w:val="left"/>
        <w:rPr>
          <w:woUserID w:val="3"/>
        </w:rPr>
      </w:pPr>
    </w:p>
    <w:p w14:paraId="5F2451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/>
        <w:jc w:val="left"/>
        <w:rPr>
          <w:woUserID w:val="3"/>
        </w:rPr>
      </w:pPr>
    </w:p>
    <w:p w14:paraId="40AB2C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/>
        <w:jc w:val="left"/>
        <w:rPr>
          <w:woUserID w:val="4"/>
        </w:rPr>
      </w:pPr>
    </w:p>
    <w:p w14:paraId="40E8DADC">
      <w:pPr>
        <w:rPr>
          <w:rFonts w:hint="eastAsia" w:ascii="微软雅黑" w:hAnsi="微软雅黑"/>
          <w:color w:val="000000"/>
          <w:lang w:eastAsia="zh"/>
          <w:woUserID w:val="1"/>
        </w:rPr>
      </w:pPr>
      <w:r>
        <w:rPr>
          <w:rFonts w:hint="eastAsia" w:ascii="微软雅黑" w:hAnsi="微软雅黑"/>
          <w:color w:val="000000"/>
          <w:lang w:eastAsia="zh"/>
          <w:woUserID w:val="1"/>
        </w:rPr>
        <w:br w:type="page"/>
      </w:r>
    </w:p>
    <w:p w14:paraId="5F6B7890">
      <w:pPr>
        <w:pStyle w:val="2"/>
        <w:bidi w:val="0"/>
        <w:rPr>
          <w:rFonts w:hint="eastAsia" w:ascii="微软雅黑" w:hAnsi="微软雅黑"/>
          <w:color w:val="000000"/>
          <w:lang w:eastAsia="zh"/>
          <w:woUserID w:val="1"/>
        </w:rPr>
      </w:pPr>
      <w:bookmarkStart w:id="57" w:name="_Toc608138800"/>
      <w:r>
        <w:rPr>
          <w:rFonts w:hint="eastAsia" w:ascii="微软雅黑" w:hAnsi="微软雅黑"/>
          <w:color w:val="000000"/>
          <w:lang w:eastAsia="zh"/>
          <w:woUserID w:val="1"/>
        </w:rPr>
        <w:t>【Part1必考题】（</w:t>
      </w:r>
      <w:r>
        <w:rPr>
          <w:rFonts w:hint="eastAsia" w:ascii="微软雅黑" w:hAnsi="微软雅黑"/>
          <w:color w:val="000000"/>
          <w:lang w:eastAsia="zh"/>
          <w:woUserID w:val="4"/>
        </w:rPr>
        <w:t>5</w:t>
      </w:r>
      <w:r>
        <w:rPr>
          <w:rFonts w:hint="eastAsia" w:ascii="微软雅黑" w:hAnsi="微软雅黑"/>
          <w:color w:val="000000"/>
          <w:lang w:eastAsia="zh"/>
          <w:woUserID w:val="1"/>
        </w:rPr>
        <w:t>道）</w:t>
      </w:r>
      <w:bookmarkEnd w:id="57"/>
    </w:p>
    <w:p w14:paraId="32EE40AD">
      <w:pPr>
        <w:pStyle w:val="3"/>
        <w:numPr>
          <w:ilvl w:val="0"/>
          <w:numId w:val="0"/>
        </w:numPr>
        <w:bidi w:val="0"/>
        <w:ind w:leftChars="0"/>
        <w:rPr>
          <w:rFonts w:hint="eastAsia" w:ascii="微软雅黑" w:hAnsi="微软雅黑"/>
          <w:color w:val="000000"/>
          <w:lang w:eastAsia="zh"/>
          <w:woUserID w:val="1"/>
        </w:rPr>
      </w:pPr>
      <w:bookmarkStart w:id="58" w:name="_Toc550743129"/>
      <w:bookmarkStart w:id="59" w:name="_Toc929461961"/>
      <w:r>
        <w:rPr>
          <w:rFonts w:hint="eastAsia" w:ascii="微软雅黑" w:hAnsi="微软雅黑"/>
          <w:color w:val="000000"/>
          <w:lang w:eastAsia="zh"/>
          <w:woUserID w:val="1"/>
        </w:rPr>
        <w:t>【1】Work/ Study</w:t>
      </w:r>
      <w:bookmarkEnd w:id="58"/>
      <w:bookmarkEnd w:id="59"/>
    </w:p>
    <w:p w14:paraId="20E6D23D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Do you work or are you a student?</w:t>
      </w:r>
    </w:p>
    <w:p w14:paraId="11377470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What do you do?</w:t>
      </w:r>
    </w:p>
    <w:p w14:paraId="1AAD313F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Why did you choose to do this type of work?</w:t>
      </w:r>
    </w:p>
    <w:p w14:paraId="09F24209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Do you like your job? Why/Why not?</w:t>
      </w:r>
    </w:p>
    <w:p w14:paraId="0DA53A9D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What do you find the most interesting about the work you do? Why?</w:t>
      </w:r>
    </w:p>
    <w:p w14:paraId="3CFD778D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6. Will you need to do any more study for your job?</w:t>
      </w:r>
    </w:p>
    <w:p w14:paraId="6C982184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7. Where do you work?</w:t>
      </w:r>
    </w:p>
    <w:p w14:paraId="241D27CB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8. Is it a good place to work?</w:t>
      </w:r>
    </w:p>
    <w:p w14:paraId="032331E1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9. Would you like the place where you work to make any changes?</w:t>
      </w:r>
    </w:p>
    <w:p w14:paraId="033D1813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10. What technology do you use at work?</w:t>
      </w:r>
    </w:p>
    <w:p w14:paraId="47FC2B1E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11. What subjects are you studying?</w:t>
      </w:r>
    </w:p>
    <w:p w14:paraId="7EFBAE39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12. Why did you choose to study this subject?</w:t>
      </w:r>
    </w:p>
    <w:p w14:paraId="7108562D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13. What do you like about your course?</w:t>
      </w:r>
    </w:p>
    <w:p w14:paraId="340A0D3F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14. What would you like to do after you finish your course?</w:t>
      </w:r>
    </w:p>
    <w:p w14:paraId="4FB45D31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15. Do you prefer to study in the mornings or in the afternoons?</w:t>
      </w:r>
    </w:p>
    <w:p w14:paraId="39EC71B1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16. Do you think you will miss being a student once you finish your studies? Why/why not?</w:t>
      </w:r>
    </w:p>
    <w:p w14:paraId="581DCA11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17. What technology do you use when you study?</w:t>
      </w:r>
    </w:p>
    <w:p w14:paraId="5A8081FD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18. Are you enjoying your studies at the moment? Why/why not?</w:t>
      </w:r>
    </w:p>
    <w:p w14:paraId="4E73C0D1">
      <w:pPr>
        <w:pStyle w:val="3"/>
        <w:numPr>
          <w:ilvl w:val="0"/>
          <w:numId w:val="0"/>
        </w:numPr>
        <w:bidi w:val="0"/>
        <w:ind w:leftChars="0"/>
        <w:rPr>
          <w:rFonts w:hint="eastAsia" w:ascii="微软雅黑" w:hAnsi="微软雅黑"/>
          <w:color w:val="000000"/>
          <w:lang w:eastAsia="zh"/>
          <w:woUserID w:val="1"/>
        </w:rPr>
      </w:pPr>
      <w:bookmarkStart w:id="60" w:name="_Toc944471637"/>
      <w:bookmarkStart w:id="61" w:name="_Toc1345693847"/>
      <w:r>
        <w:rPr>
          <w:rFonts w:hint="eastAsia" w:ascii="微软雅黑" w:hAnsi="微软雅黑"/>
          <w:color w:val="000000"/>
          <w:lang w:eastAsia="zh"/>
          <w:woUserID w:val="1"/>
        </w:rPr>
        <w:t>【2】Hometown</w:t>
      </w:r>
      <w:bookmarkEnd w:id="60"/>
      <w:bookmarkEnd w:id="61"/>
    </w:p>
    <w:p w14:paraId="1F099C4F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Where is your hometown?</w:t>
      </w:r>
    </w:p>
    <w:p w14:paraId="39ACFF21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What kind of place is it?</w:t>
      </w:r>
    </w:p>
    <w:p w14:paraId="73593A26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How long have you lived there?</w:t>
      </w:r>
    </w:p>
    <w:p w14:paraId="62AE9A22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What is one of the best things about living there?</w:t>
      </w:r>
    </w:p>
    <w:p w14:paraId="4990D321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Is there anything you dislike about it?</w:t>
      </w:r>
    </w:p>
    <w:p w14:paraId="2AA0F5C2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6. Do you know many people who live nearby?</w:t>
      </w:r>
    </w:p>
    <w:p w14:paraId="20B10245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7. Do you have any relatives who still live in your hometown? Why/Why not?</w:t>
      </w:r>
    </w:p>
    <w:p w14:paraId="0A3FD85F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8. Do you often go back to visit your hometown? Why/Why not?</w:t>
      </w:r>
    </w:p>
    <w:p w14:paraId="52CF43CF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9.</w:t>
      </w:r>
      <w:r>
        <w:rPr>
          <w:rFonts w:hint="eastAsia"/>
          <w:lang w:eastAsia="zh"/>
          <w:woUserID w:val="4"/>
        </w:rPr>
        <w:t xml:space="preserve"> </w:t>
      </w:r>
      <w:r>
        <w:rPr>
          <w:rFonts w:hint="eastAsia"/>
          <w:lang w:eastAsia="zh"/>
          <w:woUserID w:val="1"/>
        </w:rPr>
        <w:t>Can you describe your hometown a little bit?</w:t>
      </w:r>
    </w:p>
    <w:p w14:paraId="5A939CEE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4"/>
        </w:rPr>
        <w:t>10</w:t>
      </w:r>
      <w:r>
        <w:rPr>
          <w:rFonts w:hint="eastAsia"/>
          <w:lang w:eastAsia="zh"/>
          <w:woUserID w:val="1"/>
        </w:rPr>
        <w:t>.</w:t>
      </w:r>
      <w:r>
        <w:rPr>
          <w:rFonts w:hint="eastAsia"/>
          <w:lang w:eastAsia="zh"/>
          <w:woUserID w:val="4"/>
        </w:rPr>
        <w:t xml:space="preserve"> </w:t>
      </w:r>
      <w:r>
        <w:rPr>
          <w:rFonts w:hint="eastAsia"/>
          <w:lang w:eastAsia="zh"/>
          <w:woUserID w:val="1"/>
        </w:rPr>
        <w:t>Do you like it?</w:t>
      </w:r>
    </w:p>
    <w:p w14:paraId="593D448B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4"/>
        </w:rPr>
        <w:t>11</w:t>
      </w:r>
      <w:r>
        <w:rPr>
          <w:rFonts w:hint="eastAsia"/>
          <w:lang w:eastAsia="zh"/>
          <w:woUserID w:val="1"/>
        </w:rPr>
        <w:t>.</w:t>
      </w:r>
      <w:r>
        <w:rPr>
          <w:rFonts w:hint="eastAsia"/>
          <w:lang w:eastAsia="zh"/>
          <w:woUserID w:val="4"/>
        </w:rPr>
        <w:t xml:space="preserve"> </w:t>
      </w:r>
      <w:r>
        <w:rPr>
          <w:rFonts w:hint="eastAsia"/>
          <w:lang w:eastAsia="zh"/>
          <w:woUserID w:val="1"/>
        </w:rPr>
        <w:t>Did you like living there?</w:t>
      </w:r>
    </w:p>
    <w:p w14:paraId="1431D30D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4"/>
        </w:rPr>
        <w:t>12</w:t>
      </w:r>
      <w:r>
        <w:rPr>
          <w:rFonts w:hint="eastAsia"/>
          <w:lang w:eastAsia="zh"/>
          <w:woUserID w:val="1"/>
        </w:rPr>
        <w:t>.</w:t>
      </w:r>
      <w:r>
        <w:rPr>
          <w:rFonts w:hint="eastAsia"/>
          <w:lang w:eastAsia="zh"/>
          <w:woUserID w:val="4"/>
        </w:rPr>
        <w:t xml:space="preserve"> </w:t>
      </w:r>
      <w:r>
        <w:rPr>
          <w:rFonts w:hint="eastAsia"/>
          <w:lang w:eastAsia="zh"/>
          <w:woUserID w:val="1"/>
        </w:rPr>
        <w:t>Do you think you'll continue living there for a long time?</w:t>
      </w:r>
    </w:p>
    <w:p w14:paraId="17A62894">
      <w:pPr>
        <w:pStyle w:val="3"/>
        <w:numPr>
          <w:ilvl w:val="0"/>
          <w:numId w:val="0"/>
        </w:numPr>
        <w:bidi w:val="0"/>
        <w:ind w:leftChars="0"/>
        <w:rPr>
          <w:rFonts w:hint="eastAsia" w:ascii="微软雅黑" w:hAnsi="微软雅黑"/>
          <w:color w:val="000000"/>
          <w:lang w:eastAsia="zh"/>
          <w:woUserID w:val="1"/>
        </w:rPr>
      </w:pPr>
      <w:bookmarkStart w:id="62" w:name="_Toc270872754"/>
      <w:bookmarkStart w:id="63" w:name="_Toc508988217"/>
      <w:r>
        <w:rPr>
          <w:rFonts w:hint="eastAsia" w:ascii="微软雅黑" w:hAnsi="微软雅黑"/>
          <w:color w:val="000000"/>
          <w:lang w:eastAsia="zh"/>
          <w:woUserID w:val="1"/>
        </w:rPr>
        <w:t>【3】Home/Accommodation</w:t>
      </w:r>
      <w:bookmarkEnd w:id="62"/>
      <w:bookmarkEnd w:id="63"/>
    </w:p>
    <w:p w14:paraId="2E8E9900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Do you live in a house or an apartment?</w:t>
      </w:r>
    </w:p>
    <w:p w14:paraId="56ACC108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Do you prefer living in a house or an apartment?</w:t>
      </w:r>
    </w:p>
    <w:p w14:paraId="066BE52A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Do you live with anyone else? Why/Why not?</w:t>
      </w:r>
    </w:p>
    <w:p w14:paraId="55725452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Do you like the place you currently live in? Why/Why not?</w:t>
      </w:r>
    </w:p>
    <w:p w14:paraId="6B005B26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What is your favourite room in your house/apartment?</w:t>
      </w:r>
    </w:p>
    <w:p w14:paraId="3C71C08F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6. Would you like to change anything in your house/apartment?</w:t>
      </w:r>
    </w:p>
    <w:p w14:paraId="74BFB09A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7. Would you like to move to a different house/apartment in the future?</w:t>
      </w:r>
    </w:p>
    <w:p w14:paraId="5DBCA3A0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8. What do you think makes a place comfortable to live in?</w:t>
      </w:r>
    </w:p>
    <w:p w14:paraId="1C098C0B">
      <w:pPr>
        <w:pStyle w:val="3"/>
        <w:numPr>
          <w:ilvl w:val="0"/>
          <w:numId w:val="0"/>
        </w:numPr>
        <w:bidi w:val="0"/>
        <w:ind w:leftChars="0"/>
        <w:rPr>
          <w:rFonts w:hint="eastAsia" w:ascii="微软雅黑" w:hAnsi="微软雅黑"/>
          <w:color w:val="000000"/>
          <w:lang w:eastAsia="zh"/>
          <w:woUserID w:val="1"/>
        </w:rPr>
      </w:pPr>
      <w:bookmarkStart w:id="64" w:name="_Toc1648102155"/>
      <w:bookmarkStart w:id="65" w:name="_Toc360496609"/>
      <w:r>
        <w:rPr>
          <w:rFonts w:hint="eastAsia" w:ascii="微软雅黑" w:hAnsi="微软雅黑"/>
          <w:color w:val="000000"/>
          <w:lang w:eastAsia="zh"/>
          <w:woUserID w:val="1"/>
        </w:rPr>
        <w:t>【4】The area you live in</w:t>
      </w:r>
      <w:bookmarkEnd w:id="64"/>
      <w:bookmarkEnd w:id="65"/>
    </w:p>
    <w:p w14:paraId="3A1FB926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Where are you living at the moment?</w:t>
      </w:r>
    </w:p>
    <w:p w14:paraId="517C7E35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What kind of area is it?</w:t>
      </w:r>
    </w:p>
    <w:p w14:paraId="54ED3721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How long have you lived there?</w:t>
      </w:r>
    </w:p>
    <w:p w14:paraId="681E1295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Do you know any of your neighbours?</w:t>
      </w:r>
    </w:p>
    <w:p w14:paraId="64054A1B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What do you like about living there?</w:t>
      </w:r>
    </w:p>
    <w:p w14:paraId="715B2CF7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6. What changes have taken place in the area recently?</w:t>
      </w:r>
    </w:p>
    <w:p w14:paraId="079EB2DA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7. Would you like to change anything about your area? Why/ Why not?</w:t>
      </w:r>
    </w:p>
    <w:p w14:paraId="7B4DE9A0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8. Would you like to continue living there in the future? Why/ Why not?</w:t>
      </w:r>
    </w:p>
    <w:p w14:paraId="0999FC5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rFonts w:hint="eastAsia" w:ascii="微软雅黑" w:hAnsi="微软雅黑" w:eastAsia="微软雅黑" w:cs="Times New Roman"/>
          <w:color w:val="000000"/>
          <w:kern w:val="2"/>
          <w:lang w:val="en-US" w:eastAsia="zh" w:bidi="ar-SA"/>
          <w:woUserID w:val="1"/>
        </w:rPr>
      </w:pPr>
      <w:bookmarkStart w:id="66" w:name="_Toc26394471"/>
      <w:r>
        <w:rPr>
          <w:rFonts w:hint="eastAsia" w:ascii="微软雅黑" w:hAnsi="微软雅黑"/>
          <w:color w:val="000000"/>
          <w:lang w:eastAsia="zh"/>
          <w:woUserID w:val="4"/>
        </w:rPr>
        <w:t>【5】</w:t>
      </w:r>
      <w:r>
        <w:rPr>
          <w:rFonts w:hint="eastAsia" w:ascii="微软雅黑" w:hAnsi="微软雅黑" w:eastAsia="微软雅黑" w:cs="Times New Roman"/>
          <w:color w:val="000000"/>
          <w:kern w:val="2"/>
          <w:lang w:val="en-US" w:eastAsia="zh" w:bidi="ar-SA"/>
          <w:woUserID w:val="1"/>
        </w:rPr>
        <w:t>The city you live in</w:t>
      </w:r>
      <w:bookmarkEnd w:id="66"/>
      <w:r>
        <w:rPr>
          <w:rFonts w:hint="eastAsia" w:ascii="微软雅黑" w:hAnsi="微软雅黑" w:eastAsia="微软雅黑" w:cs="Times New Roman"/>
          <w:color w:val="000000"/>
          <w:kern w:val="2"/>
          <w:lang w:val="en-US" w:eastAsia="zh" w:bidi="ar-SA"/>
          <w:woUserID w:val="1"/>
        </w:rPr>
        <w:t xml:space="preserve"> </w:t>
      </w:r>
    </w:p>
    <w:p w14:paraId="6967EC1A">
      <w:pPr>
        <w:keepNext w:val="0"/>
        <w:keepLines w:val="0"/>
        <w:widowControl/>
        <w:numPr>
          <w:ilvl w:val="0"/>
          <w:numId w:val="53"/>
        </w:numPr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What city do you live in?</w:t>
      </w:r>
    </w:p>
    <w:p w14:paraId="5AE5C741">
      <w:pPr>
        <w:keepNext w:val="0"/>
        <w:keepLines w:val="0"/>
        <w:widowControl/>
        <w:numPr>
          <w:ilvl w:val="0"/>
          <w:numId w:val="53"/>
        </w:numPr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Do you like this city? why?</w:t>
      </w:r>
    </w:p>
    <w:p w14:paraId="4EADAE0F">
      <w:pPr>
        <w:keepNext w:val="0"/>
        <w:keepLines w:val="0"/>
        <w:widowControl/>
        <w:numPr>
          <w:ilvl w:val="0"/>
          <w:numId w:val="53"/>
        </w:numPr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How long have you lived in this city?</w:t>
      </w:r>
    </w:p>
    <w:p w14:paraId="6F0DC6BD">
      <w:pPr>
        <w:keepNext w:val="0"/>
        <w:keepLines w:val="0"/>
        <w:widowControl/>
        <w:numPr>
          <w:ilvl w:val="0"/>
          <w:numId w:val="53"/>
        </w:numPr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Are there big changes in this city?</w:t>
      </w:r>
    </w:p>
    <w:p w14:paraId="16FF21F3">
      <w:pPr>
        <w:keepNext w:val="0"/>
        <w:keepLines w:val="0"/>
        <w:widowControl/>
        <w:numPr>
          <w:ilvl w:val="0"/>
          <w:numId w:val="53"/>
        </w:numPr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Is this city your permanent residence?</w:t>
      </w:r>
    </w:p>
    <w:p w14:paraId="1A4C32B8">
      <w:pPr>
        <w:keepNext w:val="0"/>
        <w:keepLines w:val="0"/>
        <w:widowControl/>
        <w:numPr>
          <w:ilvl w:val="0"/>
          <w:numId w:val="53"/>
        </w:numPr>
        <w:suppressLineNumbers w:val="0"/>
        <w:bidi w:val="0"/>
        <w:ind w:left="0" w:right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Are there people of different ages living in this city?</w:t>
      </w:r>
    </w:p>
    <w:p w14:paraId="2CE18732">
      <w:pPr>
        <w:rPr>
          <w:rFonts w:hint="eastAsia"/>
          <w:lang w:eastAsia="zh"/>
          <w:woUserID w:val="1"/>
        </w:rPr>
      </w:pPr>
    </w:p>
    <w:p w14:paraId="1B7BB164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67" w:name="_Toc473076871"/>
      <w:r>
        <w:rPr>
          <w:rStyle w:val="21"/>
          <w:rFonts w:hint="eastAsia"/>
          <w:b/>
          <w:bCs/>
          <w:color w:val="080F17"/>
          <w:lang w:eastAsia="zh"/>
          <w:woUserID w:val="1"/>
        </w:rPr>
        <w:t>【</w:t>
      </w:r>
      <w:r>
        <w:rPr>
          <w:rStyle w:val="21"/>
          <w:b/>
          <w:bCs/>
          <w:color w:val="080F17"/>
          <w:woUserID w:val="1"/>
        </w:rPr>
        <w:t>Part1</w:t>
      </w:r>
      <w:r>
        <w:rPr>
          <w:rStyle w:val="21"/>
          <w:rFonts w:hint="eastAsia"/>
          <w:b/>
          <w:bCs/>
          <w:color w:val="080F17"/>
          <w:lang w:eastAsia="zh"/>
          <w:woUserID w:val="1"/>
        </w:rPr>
        <w:t>】</w:t>
      </w:r>
      <w:r>
        <w:rPr>
          <w:rStyle w:val="21"/>
          <w:b/>
          <w:bCs/>
          <w:color w:val="080F17"/>
          <w:woUserID w:val="1"/>
        </w:rPr>
        <w:t>保留旧题（</w:t>
      </w:r>
      <w:r>
        <w:rPr>
          <w:rStyle w:val="21"/>
          <w:rFonts w:hint="eastAsia"/>
          <w:b/>
          <w:bCs/>
          <w:color w:val="080F17"/>
          <w:lang w:eastAsia="zh"/>
          <w:woUserID w:val="4"/>
        </w:rPr>
        <w:t>1</w:t>
      </w:r>
      <w:r>
        <w:rPr>
          <w:rStyle w:val="21"/>
          <w:rFonts w:hint="eastAsia"/>
          <w:b/>
          <w:bCs/>
          <w:color w:val="080F17"/>
          <w:lang w:eastAsia="zh"/>
          <w:woUserID w:val="1"/>
        </w:rPr>
        <w:t>5</w:t>
      </w:r>
      <w:r>
        <w:rPr>
          <w:rStyle w:val="21"/>
          <w:b/>
          <w:bCs/>
          <w:color w:val="080F17"/>
          <w:woUserID w:val="1"/>
        </w:rPr>
        <w:t>道）</w:t>
      </w:r>
      <w:bookmarkEnd w:id="67"/>
    </w:p>
    <w:p w14:paraId="51B0D9A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leftChars="0" w:firstLine="0" w:firstLineChars="0"/>
        <w:jc w:val="left"/>
        <w:rPr>
          <w:woUserID w:val="1"/>
        </w:rPr>
      </w:pPr>
      <w:bookmarkStart w:id="68" w:name="_Toc421965814"/>
      <w:bookmarkStart w:id="69" w:name="_Toc735008565"/>
      <w:r>
        <w:rPr>
          <w:rFonts w:hint="eastAsia"/>
          <w:lang w:eastAsia="zh"/>
          <w:woUserID w:val="1"/>
        </w:rPr>
        <w:t>【1】</w:t>
      </w:r>
      <w:r>
        <w:rPr>
          <w:woUserID w:val="1"/>
        </w:rPr>
        <w:t>Pets and Animals</w:t>
      </w:r>
      <w:bookmarkEnd w:id="68"/>
      <w:bookmarkEnd w:id="69"/>
    </w:p>
    <w:p w14:paraId="2BC63B1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What's your favourite animal? Why?</w:t>
      </w:r>
    </w:p>
    <w:p w14:paraId="60B0288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Have you ever had a pet before?</w:t>
      </w:r>
    </w:p>
    <w:p w14:paraId="40A995C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Where do you prefer to keep your pet, indoors or outdoors?</w:t>
      </w:r>
    </w:p>
    <w:p w14:paraId="33CDA5F4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is the most popular animal in China?</w:t>
      </w:r>
    </w:p>
    <w:p w14:paraId="0607086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leftChars="0" w:firstLine="0" w:firstLineChars="0"/>
        <w:jc w:val="left"/>
        <w:rPr>
          <w:rFonts w:hint="eastAsia"/>
          <w:lang w:eastAsia="zh"/>
          <w:woUserID w:val="1"/>
        </w:rPr>
      </w:pPr>
      <w:bookmarkStart w:id="70" w:name="_Toc1224954292"/>
      <w:bookmarkStart w:id="71" w:name="_Toc1836372134"/>
      <w:r>
        <w:rPr>
          <w:rFonts w:hint="eastAsia"/>
          <w:lang w:eastAsia="zh"/>
          <w:woUserID w:val="1"/>
        </w:rPr>
        <w:t>【2】Food</w:t>
      </w:r>
      <w:bookmarkEnd w:id="70"/>
      <w:bookmarkEnd w:id="71"/>
    </w:p>
    <w:p w14:paraId="73B2085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is your favourite food?</w:t>
      </w:r>
    </w:p>
    <w:p w14:paraId="1E4D3218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kind of food did you like when you were young?</w:t>
      </w:r>
    </w:p>
    <w:p w14:paraId="4414EDF8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eat different foods at different times of the year?</w:t>
      </w:r>
    </w:p>
    <w:p w14:paraId="77D5CEB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Has your favourite food changed since you were a child?</w:t>
      </w:r>
    </w:p>
    <w:p w14:paraId="2745514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both"/>
        <w:rPr>
          <w:woUserID w:val="1"/>
        </w:rPr>
      </w:pPr>
      <w:bookmarkStart w:id="72" w:name="_Toc1559701888"/>
      <w:bookmarkStart w:id="73" w:name="_Toc1323456430"/>
      <w:r>
        <w:rPr>
          <w:woUserID w:val="1"/>
        </w:rPr>
        <w:t>【3】Walking</w:t>
      </w:r>
      <w:bookmarkEnd w:id="72"/>
      <w:bookmarkEnd w:id="73"/>
    </w:p>
    <w:p w14:paraId="665A65FF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walk a lot?</w:t>
      </w:r>
    </w:p>
    <w:p w14:paraId="1E49C1F8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Did you often go outside to have a walk when you were a child?</w:t>
      </w:r>
    </w:p>
    <w:p w14:paraId="3D8BD71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do people like to walk in parks?</w:t>
      </w:r>
    </w:p>
    <w:p w14:paraId="6A64849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Where would you like to take a long walk if you had the chance?</w:t>
      </w:r>
    </w:p>
    <w:p w14:paraId="5CBD2CEE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default"/>
          <w:woUserID w:val="1"/>
        </w:rPr>
      </w:pPr>
      <w:r>
        <w:rPr>
          <w:woUserID w:val="1"/>
        </w:rPr>
        <w:t>Where did you go for a walk lately?</w:t>
      </w:r>
    </w:p>
    <w:p w14:paraId="02DD8F5A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74" w:name="_Toc440610981"/>
      <w:bookmarkStart w:id="75" w:name="_Toc862448577"/>
      <w:r>
        <w:rPr>
          <w:woUserID w:val="1"/>
        </w:rPr>
        <w:t>【4】Morning time</w:t>
      </w:r>
      <w:bookmarkEnd w:id="74"/>
      <w:bookmarkEnd w:id="75"/>
    </w:p>
    <w:p w14:paraId="2584CADB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like getting up early in the morning?</w:t>
      </w:r>
    </w:p>
    <w:p w14:paraId="0C8D990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do you usually do in the morning?</w:t>
      </w:r>
    </w:p>
    <w:p w14:paraId="38A0371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 xml:space="preserve">What did you do in the morning when you were little? </w:t>
      </w:r>
      <w:r>
        <w:rPr>
          <w:rFonts w:hint="eastAsia"/>
          <w:lang w:eastAsia="zh"/>
          <w:woUserID w:val="1"/>
        </w:rPr>
        <w:t>W</w:t>
      </w:r>
      <w:r>
        <w:rPr>
          <w:woUserID w:val="1"/>
        </w:rPr>
        <w:t>hy?</w:t>
      </w:r>
    </w:p>
    <w:p w14:paraId="0F46CD62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Are there any differences between what you do in the morning now and what you did in the past?</w:t>
      </w:r>
    </w:p>
    <w:p w14:paraId="719C7855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spend your mornings doing the same things on both weekends and weekdays? Why?</w:t>
      </w:r>
    </w:p>
    <w:p w14:paraId="681849D1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76" w:name="_Toc1706639145"/>
      <w:bookmarkStart w:id="77" w:name="_Toc1069075842"/>
      <w:r>
        <w:rPr>
          <w:woUserID w:val="1"/>
        </w:rPr>
        <w:t>【5】Gifts</w:t>
      </w:r>
      <w:bookmarkEnd w:id="76"/>
      <w:bookmarkEnd w:id="77"/>
    </w:p>
    <w:p w14:paraId="751D7E3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Have you ever sent handmade gifts to others?</w:t>
      </w:r>
    </w:p>
    <w:p w14:paraId="3CDD3B5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Have you ever received a great gift?</w:t>
      </w:r>
    </w:p>
    <w:p w14:paraId="780EACF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do you consider when choosing a gift?</w:t>
      </w:r>
    </w:p>
    <w:p w14:paraId="1F0E14CE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you are good at choosing gifts？</w:t>
      </w:r>
    </w:p>
    <w:p w14:paraId="56DAAD7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gift have you received recently?</w:t>
      </w:r>
    </w:p>
    <w:p w14:paraId="0FE5B868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78" w:name="_Toc1250598866"/>
      <w:bookmarkStart w:id="79" w:name="_Toc1434208321"/>
      <w:r>
        <w:rPr>
          <w:woUserID w:val="1"/>
        </w:rPr>
        <w:t>【6】Reading</w:t>
      </w:r>
      <w:bookmarkEnd w:id="78"/>
      <w:bookmarkEnd w:id="79"/>
    </w:p>
    <w:p w14:paraId="77A232BB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like reading?</w:t>
      </w:r>
    </w:p>
    <w:p w14:paraId="45D48E72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prefer to read on paper or on a screen?</w:t>
      </w:r>
    </w:p>
    <w:p w14:paraId="2DBEB806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When do you need to read carefully, and when not?</w:t>
      </w:r>
    </w:p>
    <w:p w14:paraId="1A1D0DA3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prefer scanning or detailed reading?</w:t>
      </w:r>
    </w:p>
    <w:p w14:paraId="4109DBC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80" w:name="_Toc1206602370"/>
      <w:bookmarkStart w:id="81" w:name="_Toc574554883"/>
      <w:r>
        <w:rPr>
          <w:woUserID w:val="1"/>
        </w:rPr>
        <w:t>【7】Sports team</w:t>
      </w:r>
      <w:bookmarkEnd w:id="80"/>
      <w:bookmarkEnd w:id="81"/>
    </w:p>
    <w:p w14:paraId="496A06B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Have you ever been part of a sports team?</w:t>
      </w:r>
    </w:p>
    <w:p w14:paraId="6BBE9ED8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</w:pPr>
      <w:r>
        <w:rPr>
          <w:rFonts w:hint="eastAsia"/>
          <w:color w:val="000000"/>
          <w:lang w:eastAsia="zh"/>
          <w:woUserID w:val="1"/>
        </w:rPr>
        <w:t>Are team sports popular in your culture?</w:t>
      </w:r>
    </w:p>
    <w:p w14:paraId="24CCC278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like to watch team games? Why?</w:t>
      </w:r>
    </w:p>
    <w:p w14:paraId="531DA64E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Arial" w:hAnsi="Arial" w:eastAsia="微软雅黑" w:cs="Arial"/>
          <w:color w:val="000000"/>
          <w:kern w:val="2"/>
          <w:lang w:val="en-US" w:eastAsia="zh" w:bidi="ar-SA"/>
          <w:woUserID w:val="1"/>
        </w:rPr>
      </w:pPr>
      <w:r>
        <w:rPr>
          <w:rFonts w:hint="eastAsia" w:cs="Arial"/>
          <w:color w:val="000000"/>
          <w:kern w:val="2"/>
          <w:lang w:val="en-US" w:eastAsia="zh" w:bidi="ar-SA"/>
          <w:woUserID w:val="1"/>
        </w:rPr>
        <w:t>What are the differences between team sports and individual sports?</w:t>
      </w:r>
    </w:p>
    <w:p w14:paraId="03C28449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82" w:name="_Toc1322305258"/>
      <w:bookmarkStart w:id="83" w:name="_Toc536481422"/>
      <w:r>
        <w:rPr>
          <w:woUserID w:val="1"/>
        </w:rPr>
        <w:t>【8】Hobby</w:t>
      </w:r>
      <w:bookmarkEnd w:id="82"/>
      <w:bookmarkEnd w:id="83"/>
    </w:p>
    <w:p w14:paraId="66A73121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have any hobbies?</w:t>
      </w:r>
    </w:p>
    <w:p w14:paraId="23282BA6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Did you have any hobbies when you were a child?</w:t>
      </w:r>
    </w:p>
    <w:p w14:paraId="37D54105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have a hobby that you've had since childhood?</w:t>
      </w:r>
    </w:p>
    <w:p w14:paraId="4A482C5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have the same hobbies as your family members?</w:t>
      </w:r>
    </w:p>
    <w:p w14:paraId="61DD636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84" w:name="_Toc1774446681"/>
      <w:bookmarkStart w:id="85" w:name="_Toc1610289143"/>
      <w:r>
        <w:rPr>
          <w:woUserID w:val="1"/>
        </w:rPr>
        <w:t>【9】Typing</w:t>
      </w:r>
      <w:bookmarkEnd w:id="84"/>
      <w:bookmarkEnd w:id="85"/>
    </w:p>
    <w:p w14:paraId="50D31420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D</w:t>
      </w:r>
      <w:r>
        <w:rPr>
          <w:rFonts w:hint="eastAsia"/>
          <w:color w:val="000000"/>
          <w:lang w:eastAsia="zh"/>
          <w:woUserID w:val="1"/>
        </w:rPr>
        <w:t>o you prefer typing or handwriting?</w:t>
      </w:r>
    </w:p>
    <w:p w14:paraId="3237E7B7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type on a desktop or laptop keyboard every day?</w:t>
      </w:r>
    </w:p>
    <w:p w14:paraId="214E0E00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did you learn how to type on a keyboard?</w:t>
      </w:r>
    </w:p>
    <w:p w14:paraId="4E8B382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do you improve your typing?</w:t>
      </w:r>
    </w:p>
    <w:p w14:paraId="7F5A8122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86" w:name="_Toc133023628"/>
      <w:bookmarkStart w:id="87" w:name="_Toc1787548260"/>
      <w:r>
        <w:rPr>
          <w:woUserID w:val="1"/>
        </w:rPr>
        <w:t>【1</w:t>
      </w:r>
      <w:r>
        <w:rPr>
          <w:rFonts w:hint="eastAsia"/>
          <w:lang w:eastAsia="zh"/>
          <w:woUserID w:val="1"/>
        </w:rPr>
        <w:t>0</w:t>
      </w:r>
      <w:r>
        <w:rPr>
          <w:woUserID w:val="1"/>
        </w:rPr>
        <w:t>】Building</w:t>
      </w:r>
      <w:bookmarkEnd w:id="86"/>
      <w:bookmarkEnd w:id="87"/>
    </w:p>
    <w:p w14:paraId="0EA0D357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Are there tall buildings near your home?</w:t>
      </w:r>
    </w:p>
    <w:p w14:paraId="5A348C94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take photos of buildings?</w:t>
      </w:r>
    </w:p>
    <w:p w14:paraId="2CC83136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 xml:space="preserve">Is there a building that you would like to visit? </w:t>
      </w:r>
    </w:p>
    <w:p w14:paraId="4B2F066B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val="en-US"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want to live in a tall building?</w:t>
      </w:r>
    </w:p>
    <w:p w14:paraId="308BA863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88" w:name="_Toc1129680166"/>
      <w:bookmarkStart w:id="89" w:name="_Toc776751106"/>
      <w:r>
        <w:rPr>
          <w:woUserID w:val="1"/>
        </w:rPr>
        <w:t>【1</w:t>
      </w:r>
      <w:r>
        <w:rPr>
          <w:rFonts w:hint="eastAsia"/>
          <w:lang w:eastAsia="zh"/>
          <w:woUserID w:val="1"/>
        </w:rPr>
        <w:t>1</w:t>
      </w:r>
      <w:r>
        <w:rPr>
          <w:woUserID w:val="1"/>
        </w:rPr>
        <w:t>】Childhood activities</w:t>
      </w:r>
      <w:bookmarkEnd w:id="88"/>
      <w:bookmarkEnd w:id="89"/>
    </w:p>
    <w:p w14:paraId="11D6ABAD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What are your favourite activities?</w:t>
      </w:r>
    </w:p>
    <w:p w14:paraId="5B0B0D77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were your favourite activities when you were a child?</w:t>
      </w:r>
    </w:p>
    <w:p w14:paraId="12BAA565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Did you prefer to do activities alone or with a group of people when you were a child?</w:t>
      </w:r>
    </w:p>
    <w:p w14:paraId="02325277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Are there any differences between the activities you liked when you were a child and those you like now?</w:t>
      </w:r>
    </w:p>
    <w:p w14:paraId="7DB10EDA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90" w:name="_Toc2037232902"/>
      <w:bookmarkStart w:id="91" w:name="_Toc956082219"/>
      <w:r>
        <w:rPr>
          <w:woUserID w:val="1"/>
        </w:rPr>
        <w:t>【1</w:t>
      </w:r>
      <w:r>
        <w:rPr>
          <w:rFonts w:hint="eastAsia"/>
          <w:lang w:eastAsia="zh"/>
          <w:woUserID w:val="1"/>
        </w:rPr>
        <w:t>2</w:t>
      </w:r>
      <w:r>
        <w:rPr>
          <w:woUserID w:val="1"/>
        </w:rPr>
        <w:t>】Scenery</w:t>
      </w:r>
      <w:bookmarkEnd w:id="90"/>
      <w:bookmarkEnd w:id="91"/>
    </w:p>
    <w:p w14:paraId="4D7F4A87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look out the window at the scenery when travelling by bus or car?</w:t>
      </w:r>
    </w:p>
    <w:p w14:paraId="71BB46F8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prefer the mountains or the sea?</w:t>
      </w:r>
    </w:p>
    <w:p w14:paraId="6D0EAD3A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like to take pictures of the scenery?</w:t>
      </w:r>
    </w:p>
    <w:p w14:paraId="0FFAD0B3">
      <w:pPr>
        <w:rPr>
          <w:woUserID w:val="1"/>
        </w:rPr>
      </w:pPr>
      <w:r>
        <w:rPr>
          <w:woUserID w:val="1"/>
        </w:rPr>
        <w:t>What are the most beautiful sights you have seen while traveling?</w:t>
      </w:r>
    </w:p>
    <w:p w14:paraId="4042088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92" w:name="_Toc408502602"/>
      <w:bookmarkStart w:id="93" w:name="_Toc994021427"/>
      <w:r>
        <w:rPr>
          <w:woUserID w:val="1"/>
        </w:rPr>
        <w:t>【13】View</w:t>
      </w:r>
      <w:bookmarkEnd w:id="92"/>
      <w:bookmarkEnd w:id="93"/>
    </w:p>
    <w:p w14:paraId="4BFE245F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like taking pictures of different views?</w:t>
      </w:r>
    </w:p>
    <w:p w14:paraId="4D0CA09A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prefer views in urban areas or rural areas?</w:t>
      </w:r>
    </w:p>
    <w:p w14:paraId="09EDD871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prefer views in your own country or in other countries?</w:t>
      </w:r>
    </w:p>
    <w:p w14:paraId="1785FE04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Have you ever seen an unforgettable and beautiful view or scenery?</w:t>
      </w:r>
    </w:p>
    <w:p w14:paraId="22EA6B3F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94" w:name="_Toc1747927484"/>
      <w:bookmarkStart w:id="95" w:name="_Toc615126330"/>
      <w:r>
        <w:rPr>
          <w:woUserID w:val="1"/>
        </w:rPr>
        <w:t>【14】Life Stages</w:t>
      </w:r>
      <w:bookmarkEnd w:id="94"/>
      <w:bookmarkEnd w:id="95"/>
    </w:p>
    <w:p w14:paraId="23FB24DD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did you often do with your friends in your childhood?</w:t>
      </w:r>
    </w:p>
    <w:p w14:paraId="4D66E51C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do you think is the most important at the moment?</w:t>
      </w:r>
    </w:p>
    <w:p w14:paraId="613E1DA6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have any plans for the next five years?</w:t>
      </w:r>
    </w:p>
    <w:p w14:paraId="53468721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do people remember each stage of their lives?</w:t>
      </w:r>
    </w:p>
    <w:p w14:paraId="5A91431C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enjoy being the age you are now?</w:t>
      </w:r>
    </w:p>
    <w:p w14:paraId="30522C1E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At what age do you think people are the happiest?</w:t>
      </w:r>
    </w:p>
    <w:p w14:paraId="7905985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96" w:name="_Toc1336041069"/>
      <w:bookmarkStart w:id="97" w:name="_Toc564034389"/>
      <w:r>
        <w:rPr>
          <w:woUserID w:val="1"/>
        </w:rPr>
        <w:t>【15】Daily routine</w:t>
      </w:r>
      <w:bookmarkEnd w:id="96"/>
      <w:bookmarkEnd w:id="97"/>
    </w:p>
    <w:p w14:paraId="0A277707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is your daily study routine?</w:t>
      </w:r>
    </w:p>
    <w:p w14:paraId="3B557F2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Have you ever changed your routine?</w:t>
      </w:r>
    </w:p>
    <w:p w14:paraId="50FFA47C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it is important to have a daily routine for your study?</w:t>
      </w:r>
    </w:p>
    <w:p w14:paraId="7F96AE84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part of your day do you like best?</w:t>
      </w:r>
    </w:p>
    <w:p w14:paraId="79ABE81B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80F17"/>
          <w:lang w:eastAsia="zh"/>
          <w:woUserID w:val="1"/>
        </w:rPr>
      </w:pPr>
      <w:r>
        <w:rPr>
          <w:woUserID w:val="1"/>
        </w:rPr>
        <w:t>Do you often go to bed late or early?</w:t>
      </w:r>
    </w:p>
    <w:p w14:paraId="56E53C1D">
      <w:pPr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sz w:val="36"/>
          <w:szCs w:val="36"/>
          <w:woUserID w:val="1"/>
        </w:rPr>
      </w:pPr>
    </w:p>
    <w:p w14:paraId="3202AB23">
      <w:pPr>
        <w:rPr>
          <w:rStyle w:val="21"/>
          <w:b/>
          <w:bCs/>
          <w:woUserID w:val="1"/>
        </w:rPr>
      </w:pPr>
    </w:p>
    <w:p w14:paraId="616FB324">
      <w:pPr>
        <w:rPr>
          <w:rStyle w:val="21"/>
          <w:b/>
          <w:bCs/>
          <w:woUserID w:val="1"/>
        </w:rPr>
      </w:pPr>
    </w:p>
    <w:p w14:paraId="5B3087BD">
      <w:pPr>
        <w:rPr>
          <w:rStyle w:val="21"/>
          <w:b/>
          <w:bCs/>
          <w:woUserID w:val="1"/>
        </w:rPr>
      </w:pPr>
    </w:p>
    <w:p w14:paraId="3D941AC0">
      <w:pPr>
        <w:rPr>
          <w:rStyle w:val="21"/>
          <w:b/>
          <w:bCs/>
          <w:woUserID w:val="1"/>
        </w:rPr>
      </w:pPr>
    </w:p>
    <w:p w14:paraId="5493535D">
      <w:pPr>
        <w:rPr>
          <w:rStyle w:val="21"/>
          <w:b/>
          <w:bCs/>
          <w:woUserID w:val="1"/>
        </w:rPr>
      </w:pPr>
    </w:p>
    <w:p w14:paraId="381BE4DE">
      <w:pPr>
        <w:rPr>
          <w:rStyle w:val="21"/>
          <w:b/>
          <w:bCs/>
          <w:woUserID w:val="1"/>
        </w:rPr>
      </w:pPr>
    </w:p>
    <w:p w14:paraId="6B72D4C2">
      <w:pPr>
        <w:rPr>
          <w:rStyle w:val="21"/>
          <w:b/>
          <w:bCs/>
          <w:woUserID w:val="1"/>
        </w:rPr>
      </w:pPr>
    </w:p>
    <w:p w14:paraId="4805056B">
      <w:pPr>
        <w:rPr>
          <w:rStyle w:val="21"/>
          <w:b/>
          <w:bCs/>
          <w:woUserID w:val="1"/>
        </w:rPr>
      </w:pPr>
    </w:p>
    <w:p w14:paraId="5AC80A99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hanging="294"/>
        <w:jc w:val="left"/>
        <w:rPr>
          <w:woUserID w:val="1"/>
        </w:rPr>
      </w:pPr>
      <w:bookmarkStart w:id="98" w:name="_Toc305448413"/>
      <w:r>
        <w:rPr>
          <w:rFonts w:hint="eastAsia"/>
          <w:lang w:eastAsia="zh"/>
          <w:woUserID w:val="1"/>
        </w:rPr>
        <w:t>【</w:t>
      </w:r>
      <w:r>
        <w:rPr>
          <w:woUserID w:val="1"/>
        </w:rPr>
        <w:t>Part2&amp;3</w:t>
      </w:r>
      <w:r>
        <w:rPr>
          <w:rFonts w:hint="eastAsia"/>
          <w:lang w:eastAsia="zh"/>
          <w:woUserID w:val="1"/>
        </w:rPr>
        <w:t>】</w:t>
      </w:r>
      <w:r>
        <w:rPr>
          <w:woUserID w:val="1"/>
        </w:rPr>
        <w:t>保留旧题（2</w:t>
      </w:r>
      <w:r>
        <w:rPr>
          <w:rFonts w:hint="eastAsia"/>
          <w:lang w:eastAsia="zh"/>
          <w:woUserID w:val="3"/>
        </w:rPr>
        <w:t>5</w:t>
      </w:r>
      <w:r>
        <w:rPr>
          <w:woUserID w:val="1"/>
        </w:rPr>
        <w:t>道）</w:t>
      </w:r>
      <w:bookmarkEnd w:id="98"/>
    </w:p>
    <w:p w14:paraId="0513C29A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color w:val="000000"/>
          <w:woUserID w:val="1"/>
        </w:rPr>
      </w:pPr>
      <w:bookmarkStart w:id="99" w:name="_Toc496578262"/>
      <w:r>
        <w:rPr>
          <w:rFonts w:hint="eastAsia"/>
          <w:color w:val="000000"/>
          <w:lang w:eastAsia="zh"/>
          <w:woUserID w:val="1"/>
        </w:rPr>
        <w:t>【1】</w:t>
      </w:r>
      <w:r>
        <w:rPr>
          <w:color w:val="000000"/>
          <w:woUserID w:val="1"/>
        </w:rPr>
        <w:t>完美工作</w:t>
      </w:r>
      <w:bookmarkEnd w:id="99"/>
    </w:p>
    <w:p w14:paraId="3CBD206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color w:val="000000"/>
          <w:woUserID w:val="1"/>
        </w:rPr>
      </w:pPr>
      <w:r>
        <w:rPr>
          <w:rStyle w:val="21"/>
          <w:rFonts w:hint="default" w:ascii="Arial" w:hAnsi="Arial" w:cs="Arial"/>
          <w:b/>
          <w:bCs/>
          <w:color w:val="000000"/>
          <w:woUserID w:val="1"/>
        </w:rPr>
        <w:t>Describe a perfect job you would like to have in the future</w:t>
      </w:r>
    </w:p>
    <w:p w14:paraId="62D0156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000000"/>
          <w:woUserID w:val="1"/>
        </w:rPr>
      </w:pPr>
      <w:r>
        <w:rPr>
          <w:color w:val="000000"/>
          <w:woUserID w:val="1"/>
        </w:rPr>
        <w:t>You should say:</w:t>
      </w:r>
    </w:p>
    <w:p w14:paraId="0A5CDC38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it is</w:t>
      </w:r>
    </w:p>
    <w:p w14:paraId="645CDF0A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How you knew it</w:t>
      </w:r>
    </w:p>
    <w:p w14:paraId="35B9C233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you need to learn to get this job</w:t>
      </w:r>
    </w:p>
    <w:p w14:paraId="0242624F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And explain why you think it is a perfect job for you</w:t>
      </w:r>
    </w:p>
    <w:p w14:paraId="1568B12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000000"/>
          <w:woUserID w:val="1"/>
        </w:rPr>
      </w:pPr>
      <w:r>
        <w:rPr>
          <w:color w:val="000000"/>
          <w:woUserID w:val="1"/>
        </w:rPr>
        <w:t>Part 3</w:t>
      </w:r>
    </w:p>
    <w:p w14:paraId="749E2FEC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What kind of job can be called a 'dream job'?</w:t>
      </w:r>
    </w:p>
    <w:p w14:paraId="31AFCA50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What jobs do children want to do when they grow up?</w:t>
      </w:r>
    </w:p>
    <w:p w14:paraId="782BC959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Do people's ideal jobs change as they grow up?</w:t>
      </w:r>
    </w:p>
    <w:p w14:paraId="7299AEAE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should people consider when choosing jobs?</w:t>
      </w:r>
    </w:p>
    <w:p w14:paraId="7BD54DF3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ls salary the main reason people choose a certain job?</w:t>
      </w:r>
    </w:p>
    <w:p w14:paraId="61FB9A17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 xml:space="preserve">What kind of jobs are the most popular in your country? </w:t>
      </w:r>
    </w:p>
    <w:p w14:paraId="4BD856BF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woUserID w:val="1"/>
        </w:rPr>
      </w:pPr>
      <w:bookmarkStart w:id="100" w:name="_Toc1426530855"/>
      <w:r>
        <w:rPr>
          <w:rFonts w:hint="eastAsia"/>
          <w:lang w:eastAsia="zh"/>
          <w:woUserID w:val="1"/>
        </w:rPr>
        <w:t>【2】</w:t>
      </w:r>
      <w:r>
        <w:rPr>
          <w:woUserID w:val="1"/>
        </w:rPr>
        <w:t>想见的名人</w:t>
      </w:r>
      <w:bookmarkEnd w:id="100"/>
    </w:p>
    <w:p w14:paraId="25949DE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famous person you would like to meet</w:t>
      </w:r>
    </w:p>
    <w:p w14:paraId="4588160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6B57C87C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he/she is</w:t>
      </w:r>
    </w:p>
    <w:p w14:paraId="3CEE2243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you knew him/her</w:t>
      </w:r>
    </w:p>
    <w:p w14:paraId="5E3BE972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How/where you would like to meet him/her</w:t>
      </w:r>
    </w:p>
    <w:p w14:paraId="58987158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would like to meet him/her</w:t>
      </w:r>
    </w:p>
    <w:p w14:paraId="0635DBB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4419520C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are the advantages and disadvantages of being a famous child?</w:t>
      </w:r>
    </w:p>
    <w:p w14:paraId="198A9A9E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can today's children do to become famous?</w:t>
      </w:r>
    </w:p>
    <w:p w14:paraId="1A1F61C4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can children do with their fame?</w:t>
      </w:r>
    </w:p>
    <w:p w14:paraId="3D4FA8F3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people become famous because of their talent?</w:t>
      </w:r>
    </w:p>
    <w:p w14:paraId="2F64CF12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Is it easy to become famous in your country?</w:t>
      </w:r>
    </w:p>
    <w:p w14:paraId="1A3F8D96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want to be a famous person?</w:t>
      </w:r>
    </w:p>
    <w:p w14:paraId="5A0312E9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woUserID w:val="1"/>
        </w:rPr>
      </w:pPr>
      <w:bookmarkStart w:id="101" w:name="_Toc290773063"/>
      <w:r>
        <w:rPr>
          <w:rFonts w:hint="eastAsia"/>
          <w:lang w:eastAsia="zh"/>
          <w:woUserID w:val="1"/>
        </w:rPr>
        <w:t>【3】</w:t>
      </w:r>
      <w:r>
        <w:rPr>
          <w:woUserID w:val="1"/>
        </w:rPr>
        <w:t>禁止用手机的场合</w:t>
      </w:r>
      <w:bookmarkEnd w:id="101"/>
    </w:p>
    <w:p w14:paraId="546AAB8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an occasion when you were not allowed to use your mobile phone</w:t>
      </w:r>
    </w:p>
    <w:p w14:paraId="524E1E0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4926EC3E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it was</w:t>
      </w:r>
    </w:p>
    <w:p w14:paraId="1E123DDC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Where it was</w:t>
      </w:r>
    </w:p>
    <w:p w14:paraId="2AD9982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you were not allowed to use your mobile phone</w:t>
      </w:r>
    </w:p>
    <w:p w14:paraId="2B860AC3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how you felt about it</w:t>
      </w:r>
    </w:p>
    <w:p w14:paraId="7F09530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09655EEA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do young and old people use mobile phones differently?</w:t>
      </w:r>
    </w:p>
    <w:p w14:paraId="43280A1D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positive and negative impact do mobile phones have on friendship?</w:t>
      </w:r>
    </w:p>
    <w:p w14:paraId="2C6E4785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ls it a waste of time to take pictures with mobile phones?</w:t>
      </w:r>
    </w:p>
    <w:p w14:paraId="0D4FA1CE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it is necessary to have laws on the use of mobile phones?</w:t>
      </w:r>
    </w:p>
    <w:p w14:paraId="4ADE0006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are examples of good and poor phone manners?</w:t>
      </w:r>
    </w:p>
    <w:p w14:paraId="76A5DCA8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How does the internet benefit people?</w:t>
      </w:r>
    </w:p>
    <w:p w14:paraId="77E843AC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02" w:name="_Toc685233411"/>
      <w:r>
        <w:rPr>
          <w:woUserID w:val="1"/>
        </w:rPr>
        <w:t>【4】微笑的场合</w:t>
      </w:r>
      <w:bookmarkEnd w:id="102"/>
    </w:p>
    <w:p w14:paraId="023B99A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an occasion when many people were smiling</w:t>
      </w:r>
    </w:p>
    <w:p w14:paraId="3349D85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7EC08071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it happened</w:t>
      </w:r>
    </w:p>
    <w:p w14:paraId="1DC5EB64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you were with</w:t>
      </w:r>
    </w:p>
    <w:p w14:paraId="6FA124C0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happened</w:t>
      </w:r>
    </w:p>
    <w:p w14:paraId="79D765D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most people were smiling</w:t>
      </w:r>
    </w:p>
    <w:p w14:paraId="2263E7F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4B385A09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people who like to smile are more friendly?</w:t>
      </w:r>
    </w:p>
    <w:p w14:paraId="6625CDAE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do most people smile in photographs?</w:t>
      </w:r>
    </w:p>
    <w:p w14:paraId="0D021E95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women smile more than men? Why?</w:t>
      </w:r>
    </w:p>
    <w:p w14:paraId="34096FE5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people smile more when they are younger or older?</w:t>
      </w:r>
    </w:p>
    <w:p w14:paraId="67808ABF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Is smiling important in your culture?</w:t>
      </w:r>
    </w:p>
    <w:p w14:paraId="05C8169A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Are there any occasions when people need to pretend to smile?</w:t>
      </w:r>
    </w:p>
    <w:p w14:paraId="0E416D0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03" w:name="_Toc2067225791"/>
      <w:r>
        <w:rPr>
          <w:woUserID w:val="1"/>
        </w:rPr>
        <w:t>【5】为家人骄傲</w:t>
      </w:r>
      <w:bookmarkEnd w:id="103"/>
    </w:p>
    <w:p w14:paraId="2DC9713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time when you felt proud of a family member</w:t>
      </w:r>
    </w:p>
    <w:p w14:paraId="56B65D0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6D1D4170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it happened</w:t>
      </w:r>
    </w:p>
    <w:p w14:paraId="1D8C8FBE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the person is</w:t>
      </w:r>
    </w:p>
    <w:p w14:paraId="0640DB57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the person did</w:t>
      </w:r>
    </w:p>
    <w:p w14:paraId="4184F80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felt proud of him/her</w:t>
      </w:r>
    </w:p>
    <w:p w14:paraId="7791F8C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2362703D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would parents feel proud of their children?</w:t>
      </w:r>
    </w:p>
    <w:p w14:paraId="6CB4A060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Should parents reward children? Why and how?</w:t>
      </w:r>
    </w:p>
    <w:p w14:paraId="1B310D2A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ls it good to reward children too often? Why?</w:t>
      </w:r>
    </w:p>
    <w:p w14:paraId="3D9C44CE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On what occasions would adults be proud of themselves?</w:t>
      </w:r>
    </w:p>
    <w:p w14:paraId="2D0E8CB5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Do rewards help a child become better?</w:t>
      </w:r>
    </w:p>
    <w:p w14:paraId="75F39B7D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color w:val="000000"/>
          <w:woUserID w:val="1"/>
        </w:rPr>
        <w:t>What do you think about children working hard just for grades?</w:t>
      </w:r>
    </w:p>
    <w:p w14:paraId="3AEDB463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04" w:name="_Toc1375285127"/>
      <w:r>
        <w:rPr>
          <w:woUserID w:val="1"/>
        </w:rPr>
        <w:t>【6】给别人建议</w:t>
      </w:r>
      <w:bookmarkEnd w:id="104"/>
    </w:p>
    <w:p w14:paraId="6ADAFF6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time when you gave advice to others</w:t>
      </w:r>
    </w:p>
    <w:p w14:paraId="609B49D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52E42D2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it was</w:t>
      </w:r>
    </w:p>
    <w:p w14:paraId="60FAA3E6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To whom you gave the advice</w:t>
      </w:r>
    </w:p>
    <w:p w14:paraId="4F042A88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the advice was</w:t>
      </w:r>
    </w:p>
    <w:p w14:paraId="0DF175A2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gave the advice</w:t>
      </w:r>
    </w:p>
    <w:p w14:paraId="19CD441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1E487213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Should people prepare before giving advice?</w:t>
      </w:r>
    </w:p>
    <w:p w14:paraId="08D7E14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ls it good to ask advice from strangers online?</w:t>
      </w:r>
    </w:p>
    <w:p w14:paraId="5F5E21CD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are the personalities of people whose job is to give advice to others?</w:t>
      </w:r>
    </w:p>
    <w:p w14:paraId="695BF7C7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are the problems if you ask too many people for advice?</w:t>
      </w:r>
    </w:p>
    <w:p w14:paraId="2E296055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Why do some people think it is better to ask for advice from friends than from parents?</w:t>
      </w:r>
    </w:p>
    <w:p w14:paraId="2F777008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When would old people ask young people for advice?</w:t>
      </w:r>
    </w:p>
    <w:p w14:paraId="640359F8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color w:val="000000"/>
          <w:woUserID w:val="1"/>
        </w:rPr>
      </w:pPr>
      <w:bookmarkStart w:id="105" w:name="_Toc1571051677"/>
      <w:r>
        <w:rPr>
          <w:color w:val="000000"/>
          <w:woUserID w:val="1"/>
        </w:rPr>
        <w:t>【</w:t>
      </w:r>
      <w:r>
        <w:rPr>
          <w:rFonts w:hint="eastAsia"/>
          <w:color w:val="000000"/>
          <w:lang w:eastAsia="zh"/>
          <w:woUserID w:val="1"/>
        </w:rPr>
        <w:t>7</w:t>
      </w:r>
      <w:r>
        <w:rPr>
          <w:color w:val="000000"/>
          <w:woUserID w:val="1"/>
        </w:rPr>
        <w:t>】喜欢画画的</w:t>
      </w:r>
      <w:r>
        <w:rPr>
          <w:rFonts w:hint="eastAsia"/>
          <w:color w:val="000000"/>
          <w:lang w:eastAsia="zh"/>
          <w:woUserID w:val="1"/>
        </w:rPr>
        <w:t>孩子</w:t>
      </w:r>
      <w:bookmarkEnd w:id="105"/>
    </w:p>
    <w:p w14:paraId="6FEEBB2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color w:val="000000"/>
          <w:woUserID w:val="1"/>
        </w:rPr>
      </w:pPr>
      <w:r>
        <w:rPr>
          <w:rStyle w:val="21"/>
          <w:rFonts w:hint="default" w:ascii="Arial" w:hAnsi="Arial" w:cs="Arial"/>
          <w:b/>
          <w:bCs/>
          <w:color w:val="000000"/>
          <w:woUserID w:val="1"/>
        </w:rPr>
        <w:t>Describe a child who loves drawing/painting</w:t>
      </w:r>
    </w:p>
    <w:p w14:paraId="410FDDB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000000"/>
          <w:woUserID w:val="1"/>
        </w:rPr>
      </w:pPr>
      <w:r>
        <w:rPr>
          <w:color w:val="000000"/>
          <w:woUserID w:val="1"/>
        </w:rPr>
        <w:t>You should say:</w:t>
      </w:r>
    </w:p>
    <w:p w14:paraId="6E2070CC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Who he/she is</w:t>
      </w:r>
    </w:p>
    <w:p w14:paraId="66E74AD9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How/when you knew him/her</w:t>
      </w:r>
    </w:p>
    <w:p w14:paraId="1EC0E244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How often he/she draws/paints</w:t>
      </w:r>
    </w:p>
    <w:p w14:paraId="5B6FE2EF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And explain why you think he/she loves drawing/painting</w:t>
      </w:r>
    </w:p>
    <w:p w14:paraId="4403724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439998A8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is the right age for a child to learn drawing?</w:t>
      </w:r>
    </w:p>
    <w:p w14:paraId="3C928F6D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do most children draw more often than adults do?</w:t>
      </w:r>
    </w:p>
    <w:p w14:paraId="73709B27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do some people visit galleries or museums instead of viewing artworks online?</w:t>
      </w:r>
    </w:p>
    <w:p w14:paraId="73147111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galleries and museums should be free of charge?</w:t>
      </w:r>
    </w:p>
    <w:p w14:paraId="1CE9BFA7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do artworks inspire people?</w:t>
      </w:r>
    </w:p>
    <w:p w14:paraId="60DD84AB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What are the differences between reading a book and visiting a museum?</w:t>
      </w:r>
    </w:p>
    <w:p w14:paraId="55DB70DB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color w:val="000000"/>
          <w:woUserID w:val="1"/>
        </w:rPr>
      </w:pPr>
      <w:bookmarkStart w:id="106" w:name="_Toc1686156728"/>
      <w:r>
        <w:rPr>
          <w:color w:val="000000"/>
          <w:woUserID w:val="1"/>
        </w:rPr>
        <w:t>【</w:t>
      </w:r>
      <w:r>
        <w:rPr>
          <w:rFonts w:hint="eastAsia"/>
          <w:color w:val="000000"/>
          <w:lang w:eastAsia="zh"/>
          <w:woUserID w:val="1"/>
        </w:rPr>
        <w:t>8</w:t>
      </w:r>
      <w:r>
        <w:rPr>
          <w:color w:val="000000"/>
          <w:woUserID w:val="1"/>
        </w:rPr>
        <w:t>】</w:t>
      </w:r>
      <w:r>
        <w:rPr>
          <w:rFonts w:hint="eastAsia"/>
          <w:color w:val="000000"/>
          <w:lang w:eastAsia="zh"/>
          <w:woUserID w:val="1"/>
        </w:rPr>
        <w:t>擅长</w:t>
      </w:r>
      <w:r>
        <w:rPr>
          <w:color w:val="000000"/>
          <w:woUserID w:val="1"/>
        </w:rPr>
        <w:t>做计划的人</w:t>
      </w:r>
      <w:bookmarkEnd w:id="106"/>
    </w:p>
    <w:p w14:paraId="48C883F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微软雅黑" w:cs="Arial"/>
          <w:color w:val="000000"/>
          <w:lang w:eastAsia="zh"/>
          <w:woUserID w:val="1"/>
        </w:rPr>
      </w:pPr>
      <w:r>
        <w:rPr>
          <w:rStyle w:val="21"/>
          <w:rFonts w:hint="default" w:ascii="Arial" w:hAnsi="Arial" w:cs="Arial"/>
          <w:b/>
          <w:bCs/>
          <w:color w:val="000000"/>
          <w:woUserID w:val="1"/>
        </w:rPr>
        <w:t>D</w:t>
      </w:r>
      <w:r>
        <w:rPr>
          <w:rStyle w:val="21"/>
          <w:rFonts w:hint="default" w:ascii="Arial" w:hAnsi="Arial" w:cs="Arial"/>
          <w:b/>
          <w:bCs/>
          <w:color w:val="000000"/>
          <w:lang w:eastAsia="zh"/>
          <w:woUserID w:val="1"/>
        </w:rPr>
        <w:t>escribe a person who makes plans a lot and is good at planning</w:t>
      </w:r>
    </w:p>
    <w:p w14:paraId="5FEC569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2314FE72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he/she is</w:t>
      </w:r>
    </w:p>
    <w:p w14:paraId="7749DDDC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you knew him/her</w:t>
      </w:r>
    </w:p>
    <w:p w14:paraId="7D6C876C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plans he/she makes</w:t>
      </w:r>
    </w:p>
    <w:p w14:paraId="3EAD989B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how you feel about this person</w:t>
      </w:r>
    </w:p>
    <w:p w14:paraId="4E10A1C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560FCE52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it's important to plan ahead?</w:t>
      </w:r>
    </w:p>
    <w:p w14:paraId="20FB7E89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What activities do we need to plan ahead?</w:t>
      </w:r>
    </w:p>
    <w:p w14:paraId="2C290281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children should plan their future careers?</w:t>
      </w:r>
    </w:p>
    <w:p w14:paraId="4EE2125F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Should children ask their teachers or parents for advice when making plans?</w:t>
      </w:r>
    </w:p>
    <w:p w14:paraId="6C684A7C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Is making study plans popular among young people?</w:t>
      </w:r>
    </w:p>
    <w:p w14:paraId="4F5DFE57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think choosing a college major is closely related to a future career?</w:t>
      </w:r>
    </w:p>
    <w:p w14:paraId="6B05B472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07" w:name="_Toc1983423927"/>
      <w:r>
        <w:rPr>
          <w:woUserID w:val="1"/>
        </w:rPr>
        <w:t>【</w:t>
      </w:r>
      <w:r>
        <w:rPr>
          <w:rFonts w:hint="eastAsia"/>
          <w:lang w:eastAsia="zh"/>
          <w:woUserID w:val="1"/>
        </w:rPr>
        <w:t>9</w:t>
      </w:r>
      <w:r>
        <w:rPr>
          <w:woUserID w:val="1"/>
        </w:rPr>
        <w:t>】Apps/程序</w:t>
      </w:r>
      <w:bookmarkEnd w:id="107"/>
    </w:p>
    <w:p w14:paraId="5C111FD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program or app on your computer or phone</w:t>
      </w:r>
    </w:p>
    <w:p w14:paraId="4637984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24F9A452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it is</w:t>
      </w:r>
    </w:p>
    <w:p w14:paraId="0CC4D249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When/how you use it</w:t>
      </w:r>
    </w:p>
    <w:p w14:paraId="59264B43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Where you found it</w:t>
      </w:r>
    </w:p>
    <w:p w14:paraId="58B2BD22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how you feel about it</w:t>
      </w:r>
    </w:p>
    <w:p w14:paraId="1647BA1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Part 3</w:t>
      </w:r>
    </w:p>
    <w:p w14:paraId="27A4A615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default" w:ascii="Arial" w:hAnsi="Arial" w:cs="Arial"/>
          <w:woUserID w:val="1"/>
        </w:rPr>
      </w:pPr>
      <w:r>
        <w:rPr>
          <w:rFonts w:hint="default" w:ascii="Arial" w:hAnsi="Arial" w:cs="Arial"/>
          <w:woUserID w:val="1"/>
        </w:rPr>
        <w:t>What are the differences between old and young people when using apps?</w:t>
      </w:r>
    </w:p>
    <w:p w14:paraId="33EA6392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default" w:ascii="Arial" w:hAnsi="Arial" w:cs="Arial"/>
          <w:woUserID w:val="1"/>
        </w:rPr>
      </w:pPr>
      <w:r>
        <w:rPr>
          <w:rFonts w:hint="default" w:ascii="Arial" w:hAnsi="Arial" w:cs="Arial"/>
          <w:woUserID w:val="1"/>
        </w:rPr>
        <w:t>Why do some people not like using apps?</w:t>
      </w:r>
    </w:p>
    <w:p w14:paraId="75165E93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Arial" w:hAnsi="Arial" w:cs="Arial"/>
          <w:color w:val="000000"/>
          <w:lang w:eastAsia="zh"/>
          <w:woUserID w:val="1"/>
        </w:rPr>
      </w:pPr>
      <w:r>
        <w:rPr>
          <w:rFonts w:hint="eastAsia" w:cs="Arial"/>
          <w:color w:val="000000"/>
          <w:lang w:eastAsia="zh"/>
          <w:woUserID w:val="1"/>
        </w:rPr>
        <w:t>What apps are popular in your country? Why?</w:t>
      </w:r>
    </w:p>
    <w:p w14:paraId="785695E8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Arial" w:hAnsi="Arial" w:cs="Arial"/>
          <w:color w:val="000000"/>
          <w:lang w:eastAsia="zh"/>
          <w:woUserID w:val="1"/>
        </w:rPr>
      </w:pPr>
      <w:r>
        <w:rPr>
          <w:rFonts w:hint="eastAsia" w:cs="Arial"/>
          <w:color w:val="000000"/>
          <w:lang w:eastAsia="zh"/>
          <w:woUserID w:val="1"/>
        </w:rPr>
        <w:t>Should parents limit their children's use of computer programs and computer games?</w:t>
      </w:r>
    </w:p>
    <w:p w14:paraId="21F0E533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Arial" w:hAnsi="Arial" w:cs="Arial"/>
          <w:color w:val="000000"/>
          <w:lang w:eastAsia="zh"/>
          <w:woUserID w:val="1"/>
        </w:rPr>
      </w:pPr>
      <w:r>
        <w:rPr>
          <w:rFonts w:hint="eastAsia" w:cs="Arial"/>
          <w:color w:val="000000"/>
          <w:lang w:eastAsia="zh"/>
          <w:woUserID w:val="1"/>
        </w:rPr>
        <w:t>Do you think young people rely more and more on these programs?</w:t>
      </w:r>
    </w:p>
    <w:p w14:paraId="15228B19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Arial" w:hAnsi="Arial" w:cs="Arial"/>
          <w:color w:val="000000"/>
          <w:lang w:eastAsia="zh"/>
          <w:woUserID w:val="1"/>
        </w:rPr>
      </w:pPr>
      <w:r>
        <w:rPr>
          <w:rFonts w:hint="eastAsia" w:cs="Arial"/>
          <w:color w:val="000000"/>
          <w:lang w:eastAsia="zh"/>
          <w:woUserID w:val="1"/>
        </w:rPr>
        <w:t>What do you think about some countries banning children from using social media?</w:t>
      </w:r>
    </w:p>
    <w:p w14:paraId="57D8EE2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08" w:name="_Toc353029990"/>
      <w:r>
        <w:rPr>
          <w:woUserID w:val="1"/>
        </w:rPr>
        <w:t>【1</w:t>
      </w:r>
      <w:r>
        <w:rPr>
          <w:rFonts w:hint="eastAsia"/>
          <w:lang w:eastAsia="zh"/>
          <w:woUserID w:val="1"/>
        </w:rPr>
        <w:t>0</w:t>
      </w:r>
      <w:r>
        <w:rPr>
          <w:woUserID w:val="1"/>
        </w:rPr>
        <w:t>】想拥有的科技产品</w:t>
      </w:r>
      <w:bookmarkEnd w:id="108"/>
    </w:p>
    <w:p w14:paraId="741BAC16">
      <w:pPr>
        <w:keepNext w:val="0"/>
        <w:keepLines w:val="0"/>
        <w:widowControl/>
        <w:suppressLineNumbers w:val="0"/>
        <w:bidi w:val="0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Fonts w:hint="default" w:ascii="Arial" w:hAnsi="Arial" w:cs="Arial"/>
          <w:woUserID w:val="1"/>
        </w:rPr>
        <w:t>Describe a piece of technology (not a phone) that you would like to own</w:t>
      </w:r>
    </w:p>
    <w:p w14:paraId="1CA563D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67434840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it is</w:t>
      </w:r>
    </w:p>
    <w:p w14:paraId="7501A16D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much it costs</w:t>
      </w:r>
    </w:p>
    <w:p w14:paraId="25161ABA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How you knew it</w:t>
      </w:r>
    </w:p>
    <w:p w14:paraId="1CCAD0A9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would like to own it</w:t>
      </w:r>
    </w:p>
    <w:p w14:paraId="2BD9426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Part3:</w:t>
      </w:r>
    </w:p>
    <w:p w14:paraId="22AFA030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are the differences between the technology of the past and that of today?</w:t>
      </w:r>
    </w:p>
    <w:p w14:paraId="515DE3D5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What technology do young people like to use?</w:t>
      </w:r>
    </w:p>
    <w:p w14:paraId="201BF2B1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What are the differences between online and face-to-face communication?</w:t>
      </w:r>
    </w:p>
    <w:p w14:paraId="0AF55209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think technology has changed the way people communicate?</w:t>
      </w:r>
    </w:p>
    <w:p w14:paraId="10C0398D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What negative effects does technology have on people's relationships?</w:t>
      </w:r>
    </w:p>
    <w:p w14:paraId="185C9B29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What are the differences between making friends in real life and online?</w:t>
      </w:r>
    </w:p>
    <w:p w14:paraId="4B22C772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09" w:name="_Toc884366927"/>
      <w:r>
        <w:rPr>
          <w:rFonts w:hint="eastAsia"/>
          <w:lang w:eastAsia="zh"/>
          <w:woUserID w:val="1"/>
        </w:rPr>
        <w:t>【11】自行车</w:t>
      </w:r>
      <w:r>
        <w:rPr>
          <w:woUserID w:val="1"/>
        </w:rPr>
        <w:t>/摩托车/汽车旅行（1.</w:t>
      </w:r>
      <w:r>
        <w:rPr>
          <w:rFonts w:hint="eastAsia"/>
          <w:lang w:eastAsia="zh"/>
          <w:woUserID w:val="1"/>
        </w:rPr>
        <w:t>30</w:t>
      </w:r>
      <w:r>
        <w:rPr>
          <w:woUserID w:val="1"/>
        </w:rPr>
        <w:t>）</w:t>
      </w:r>
      <w:bookmarkEnd w:id="109"/>
    </w:p>
    <w:p w14:paraId="05A1FA6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Arial" w:hAnsi="Arial" w:eastAsia="微软雅黑" w:cs="Arial"/>
          <w:lang w:eastAsia="zh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 xml:space="preserve">Describe a bicycle/motorcycle/car trip you would like to </w:t>
      </w:r>
      <w:r>
        <w:rPr>
          <w:rStyle w:val="21"/>
          <w:rFonts w:hint="eastAsia" w:ascii="Arial" w:hAnsi="Arial" w:cs="Arial"/>
          <w:b/>
          <w:bCs/>
          <w:lang w:eastAsia="zh"/>
          <w:woUserID w:val="1"/>
        </w:rPr>
        <w:t>take</w:t>
      </w:r>
    </w:p>
    <w:p w14:paraId="2257DBE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48EAB011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you would like to go with</w:t>
      </w:r>
    </w:p>
    <w:p w14:paraId="71664C9D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Where you would like to go</w:t>
      </w:r>
    </w:p>
    <w:p w14:paraId="216BFE8D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you would like to go</w:t>
      </w:r>
    </w:p>
    <w:p w14:paraId="541E1656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would like to go by bicycle/motorcycle/car</w:t>
      </w:r>
    </w:p>
    <w:p w14:paraId="798226F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Part3:</w:t>
      </w:r>
    </w:p>
    <w:p w14:paraId="17EC8D97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Which form of vehicle is more popular in your country, bikes, cars or motorcycles?</w:t>
      </w:r>
    </w:p>
    <w:p w14:paraId="0ACFB4C4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 xml:space="preserve">Do you think air pollution comes mostly from </w:t>
      </w:r>
      <w:r>
        <w:rPr>
          <w:rFonts w:hint="eastAsia"/>
          <w:lang w:eastAsia="zh"/>
          <w:woUserID w:val="1"/>
        </w:rPr>
        <w:t>motor</w:t>
      </w:r>
      <w:r>
        <w:rPr>
          <w:woUserID w:val="1"/>
        </w:rPr>
        <w:t xml:space="preserve"> vehicles?</w:t>
      </w:r>
    </w:p>
    <w:p w14:paraId="69C0FF81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people need to change the way of transportation drastically to protect the environment?</w:t>
      </w:r>
    </w:p>
    <w:p w14:paraId="4ED5C13C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are the transportation systems in urban areas and rural areas different?</w:t>
      </w:r>
    </w:p>
    <w:p w14:paraId="40C2C3F6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Why do more people own and drive private vehicles now?</w:t>
      </w:r>
    </w:p>
    <w:p w14:paraId="03985591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do you think of the future of electric cars?</w:t>
      </w:r>
    </w:p>
    <w:p w14:paraId="2A3B97CA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0" w:name="_Toc344928496"/>
      <w:r>
        <w:rPr>
          <w:woUserID w:val="1"/>
        </w:rPr>
        <w:t>【1</w:t>
      </w:r>
      <w:r>
        <w:rPr>
          <w:rFonts w:hint="eastAsia"/>
          <w:lang w:eastAsia="zh"/>
          <w:woUserID w:val="1"/>
        </w:rPr>
        <w:t>2</w:t>
      </w:r>
      <w:r>
        <w:rPr>
          <w:woUserID w:val="1"/>
        </w:rPr>
        <w:t>】对家庭重要的东西</w:t>
      </w:r>
      <w:bookmarkEnd w:id="110"/>
    </w:p>
    <w:p w14:paraId="4252C62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something important that has been kept in your family for a long time</w:t>
      </w:r>
    </w:p>
    <w:p w14:paraId="5186DF3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0A29DED6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it is</w:t>
      </w:r>
    </w:p>
    <w:p w14:paraId="60F8A95C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your family had it</w:t>
      </w:r>
    </w:p>
    <w:p w14:paraId="636D8D68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your family got it</w:t>
      </w:r>
    </w:p>
    <w:p w14:paraId="3A4A0486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it is important to your family</w:t>
      </w:r>
    </w:p>
    <w:p w14:paraId="21C0322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Part3:</w:t>
      </w:r>
    </w:p>
    <w:p w14:paraId="2BFCBE18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things do families keep for a long time?</w:t>
      </w:r>
    </w:p>
    <w:p w14:paraId="274B5C86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What's the difference between things valued by people in the past and today?</w:t>
      </w:r>
    </w:p>
    <w:p w14:paraId="146BA528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kinds of things are kept in museums?</w:t>
      </w:r>
    </w:p>
    <w:p w14:paraId="04325DF5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What's the influence of technology on museums?</w:t>
      </w:r>
    </w:p>
    <w:p w14:paraId="7CE8F596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are the benefits of technology for learning history?</w:t>
      </w:r>
    </w:p>
    <w:p w14:paraId="03271A3F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Why do people visit museums?</w:t>
      </w:r>
    </w:p>
    <w:p w14:paraId="7982AB3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1" w:name="_Toc713526599"/>
      <w:r>
        <w:rPr>
          <w:woUserID w:val="1"/>
        </w:rPr>
        <w:t>【1</w:t>
      </w:r>
      <w:r>
        <w:rPr>
          <w:rFonts w:hint="eastAsia"/>
          <w:lang w:eastAsia="zh"/>
          <w:woUserID w:val="1"/>
        </w:rPr>
        <w:t>3</w:t>
      </w:r>
      <w:r>
        <w:rPr>
          <w:woUserID w:val="1"/>
        </w:rPr>
        <w:t>】机智解决</w:t>
      </w:r>
      <w:r>
        <w:rPr>
          <w:rFonts w:hint="eastAsia"/>
          <w:lang w:eastAsia="zh"/>
          <w:woUserID w:val="1"/>
        </w:rPr>
        <w:t>问</w:t>
      </w:r>
      <w:r>
        <w:rPr>
          <w:woUserID w:val="1"/>
        </w:rPr>
        <w:t>题的人</w:t>
      </w:r>
      <w:bookmarkEnd w:id="111"/>
    </w:p>
    <w:p w14:paraId="3149357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person who solved a problem in a smart way</w:t>
      </w:r>
    </w:p>
    <w:p w14:paraId="788B034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466207FF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this person is</w:t>
      </w:r>
    </w:p>
    <w:p w14:paraId="50A62B82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the problem was</w:t>
      </w:r>
    </w:p>
    <w:p w14:paraId="1DDF52CB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he/she solved it</w:t>
      </w:r>
    </w:p>
    <w:p w14:paraId="194018B5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think he/she did it in a smart way</w:t>
      </w:r>
    </w:p>
    <w:p w14:paraId="1D61020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Part3:</w:t>
      </w:r>
    </w:p>
    <w:p w14:paraId="753456AB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children are born smart or do they learn to become smart?</w:t>
      </w:r>
    </w:p>
    <w:p w14:paraId="23274882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do children become smart at school?</w:t>
      </w:r>
    </w:p>
    <w:p w14:paraId="3EC1FE33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are some people well-rounded and others only good at one thing?</w:t>
      </w:r>
    </w:p>
    <w:p w14:paraId="3A7BE0C0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does modern society need talents of all kinds?</w:t>
      </w:r>
    </w:p>
    <w:p w14:paraId="0CBE961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think smart children are happier than other children?</w:t>
      </w:r>
    </w:p>
    <w:p w14:paraId="7D151C7E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rFonts w:hint="eastAsia"/>
          <w:color w:val="000000"/>
          <w:lang w:eastAsia="zh"/>
          <w:woUserID w:val="1"/>
        </w:rPr>
        <w:t>Is it important for schools to identify and develop each student's talents?</w:t>
      </w:r>
    </w:p>
    <w:p w14:paraId="2354C58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2" w:name="_Toc910761398"/>
      <w:r>
        <w:rPr>
          <w:woUserID w:val="1"/>
        </w:rPr>
        <w:t>【1</w:t>
      </w:r>
      <w:r>
        <w:rPr>
          <w:rFonts w:hint="eastAsia"/>
          <w:lang w:eastAsia="zh"/>
          <w:woUserID w:val="1"/>
        </w:rPr>
        <w:t>4</w:t>
      </w:r>
      <w:r>
        <w:rPr>
          <w:woUserID w:val="1"/>
        </w:rPr>
        <w:t>】不享受的音乐活动</w:t>
      </w:r>
      <w:bookmarkEnd w:id="112"/>
    </w:p>
    <w:p w14:paraId="086E298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color w:val="000000"/>
          <w:woUserID w:val="1"/>
        </w:rPr>
      </w:pPr>
      <w:r>
        <w:rPr>
          <w:rStyle w:val="21"/>
          <w:rFonts w:hint="default" w:ascii="Arial" w:hAnsi="Arial" w:eastAsia="宋体" w:cs="Arial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Describe an event you attended in which you didn't enjoy the music played</w:t>
      </w:r>
    </w:p>
    <w:p w14:paraId="09F3D34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2D66A925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it was</w:t>
      </w:r>
    </w:p>
    <w:p w14:paraId="4DEFD327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you went with</w:t>
      </w:r>
    </w:p>
    <w:p w14:paraId="3C93ED8C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you decided to go there</w:t>
      </w:r>
    </w:p>
    <w:p w14:paraId="456C4066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didn't enjoy it</w:t>
      </w:r>
    </w:p>
    <w:p w14:paraId="13CEEAD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700A9243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kind of music events do people like today?</w:t>
      </w:r>
    </w:p>
    <w:p w14:paraId="507690B6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Do you think children should receive some musical education?</w:t>
      </w:r>
    </w:p>
    <w:p w14:paraId="17227078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are the differences between old and young people's music preferences?</w:t>
      </w:r>
    </w:p>
    <w:p w14:paraId="45076619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color w:val="000000"/>
          <w:woUserID w:val="1"/>
        </w:rPr>
        <w:t>What kind of music events are there in your country?</w:t>
      </w:r>
    </w:p>
    <w:p w14:paraId="0A4C4C1F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Why do many people like listening to music while doing sports?</w:t>
      </w:r>
    </w:p>
    <w:p w14:paraId="572BCB80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FF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What are the differences between listening to music at home and at a live concert?</w:t>
      </w:r>
    </w:p>
    <w:p w14:paraId="504D06C6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3" w:name="_Toc818005367"/>
      <w:r>
        <w:rPr>
          <w:woUserID w:val="1"/>
        </w:rPr>
        <w:t>【1</w:t>
      </w:r>
      <w:r>
        <w:rPr>
          <w:rFonts w:hint="eastAsia"/>
          <w:lang w:eastAsia="zh"/>
          <w:woUserID w:val="1"/>
        </w:rPr>
        <w:t>5</w:t>
      </w:r>
      <w:r>
        <w:rPr>
          <w:woUserID w:val="1"/>
        </w:rPr>
        <w:t>】近期观影</w:t>
      </w:r>
      <w:bookmarkEnd w:id="113"/>
    </w:p>
    <w:p w14:paraId="7A1B580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movie you watched and enjoyed recently</w:t>
      </w:r>
    </w:p>
    <w:p w14:paraId="7834E3D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696C6888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and where you watched it</w:t>
      </w:r>
    </w:p>
    <w:p w14:paraId="46013DB9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you watched it with</w:t>
      </w:r>
    </w:p>
    <w:p w14:paraId="5951B336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it was about</w:t>
      </w:r>
    </w:p>
    <w:p w14:paraId="7CEEAC27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watched this movie</w:t>
      </w:r>
    </w:p>
    <w:p w14:paraId="02EEB98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364207CF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kinds of movies do you think are successful in your country?</w:t>
      </w:r>
    </w:p>
    <w:p w14:paraId="4F9DEC42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are the factors that make a successful movie?</w:t>
      </w:r>
    </w:p>
    <w:p w14:paraId="4127B9A3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Chinese people prefer to watch domestic movies or foreign movies?</w:t>
      </w:r>
    </w:p>
    <w:p w14:paraId="669A0C55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only well-known directors can create the best movies?</w:t>
      </w:r>
    </w:p>
    <w:p w14:paraId="21652B32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successful movies should have well-known actors or actresses in leading roles?</w:t>
      </w:r>
    </w:p>
    <w:p w14:paraId="5D4D8BA2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/>
          <w:color w:val="000000"/>
          <w:lang w:eastAsia="zh"/>
          <w:woUserID w:val="1"/>
        </w:rPr>
      </w:pPr>
      <w:r>
        <w:rPr>
          <w:woUserID w:val="1"/>
        </w:rPr>
        <w:t>Why do people prefer to watch movies in the cinema?</w:t>
      </w:r>
    </w:p>
    <w:p w14:paraId="037C0F4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4" w:name="_Toc1448535164"/>
      <w:r>
        <w:rPr>
          <w:color w:val="000000"/>
          <w:woUserID w:val="1"/>
        </w:rPr>
        <w:t>【</w:t>
      </w:r>
      <w:r>
        <w:rPr>
          <w:rFonts w:hint="eastAsia"/>
          <w:color w:val="000000"/>
          <w:lang w:eastAsia="zh"/>
          <w:woUserID w:val="1"/>
        </w:rPr>
        <w:t>16</w:t>
      </w:r>
      <w:r>
        <w:rPr>
          <w:color w:val="000000"/>
          <w:woUserID w:val="1"/>
        </w:rPr>
        <w:t>】</w:t>
      </w:r>
      <w:r>
        <w:rPr>
          <w:rFonts w:hint="eastAsia"/>
          <w:color w:val="000000"/>
          <w:lang w:eastAsia="zh"/>
          <w:woUserID w:val="1"/>
        </w:rPr>
        <w:t>朋友自学</w:t>
      </w:r>
      <w:bookmarkEnd w:id="114"/>
    </w:p>
    <w:p w14:paraId="6B3352A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微软雅黑" w:cs="Arial"/>
          <w:color w:val="000000"/>
          <w:lang w:eastAsia="zh"/>
          <w:woUserID w:val="1"/>
        </w:rPr>
      </w:pPr>
      <w:r>
        <w:rPr>
          <w:rStyle w:val="21"/>
          <w:rFonts w:hint="default" w:ascii="Arial" w:hAnsi="Arial" w:cs="Arial"/>
          <w:b/>
          <w:bCs/>
          <w:color w:val="000000"/>
          <w:woUserID w:val="1"/>
        </w:rPr>
        <w:t>D</w:t>
      </w:r>
      <w:r>
        <w:rPr>
          <w:rStyle w:val="21"/>
          <w:rFonts w:hint="default" w:ascii="Arial" w:hAnsi="Arial" w:cs="Arial"/>
          <w:b/>
          <w:bCs/>
          <w:color w:val="000000"/>
          <w:lang w:eastAsia="zh"/>
          <w:woUserID w:val="1"/>
        </w:rPr>
        <w:t xml:space="preserve">escribe one of your friends who learned something </w:t>
      </w:r>
      <w:r>
        <w:rPr>
          <w:rStyle w:val="21"/>
          <w:rFonts w:hint="eastAsia" w:ascii="Arial" w:hAnsi="Arial" w:cs="Arial"/>
          <w:b/>
          <w:bCs/>
          <w:color w:val="000000"/>
          <w:lang w:eastAsia="zh"/>
          <w:woUserID w:val="1"/>
        </w:rPr>
        <w:t>without a teacher</w:t>
      </w:r>
    </w:p>
    <w:p w14:paraId="6160273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color w:val="000000"/>
          <w:woUserID w:val="1"/>
        </w:rPr>
      </w:pPr>
      <w:r>
        <w:rPr>
          <w:color w:val="000000"/>
          <w:woUserID w:val="1"/>
        </w:rPr>
        <w:t>You should say:</w:t>
      </w:r>
    </w:p>
    <w:p w14:paraId="00B73246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Who he/she is</w:t>
      </w:r>
    </w:p>
    <w:p w14:paraId="7F01043D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he/she learned</w:t>
      </w:r>
    </w:p>
    <w:p w14:paraId="1E57F455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Why he/she learned this</w:t>
      </w:r>
    </w:p>
    <w:p w14:paraId="24A3FA4D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And explain whether it would be easier to learn from a teacher</w:t>
      </w:r>
    </w:p>
    <w:p w14:paraId="75B3D85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44BC82D3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Is it necessary to keep learning after graduating from school?</w:t>
      </w:r>
    </w:p>
    <w:p w14:paraId="1A2DDA75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Should teachers make learning in their classes fun?</w:t>
      </w:r>
    </w:p>
    <w:p w14:paraId="4E71766A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Do you think there are too many subjects for students to learn?</w:t>
      </w:r>
    </w:p>
    <w:p w14:paraId="7B0F3786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Is it better to focus on a few subjects or to learn many subjects?</w:t>
      </w:r>
    </w:p>
    <w:p w14:paraId="597273DA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Do you think enterprises should provide training for their employees?</w:t>
      </w:r>
    </w:p>
    <w:p w14:paraId="61DF0600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/>
          <w:color w:val="000000"/>
          <w:lang w:eastAsia="zh"/>
          <w:woUserID w:val="1"/>
        </w:rPr>
      </w:pPr>
      <w:r>
        <w:rPr>
          <w:color w:val="000000"/>
          <w:woUserID w:val="1"/>
        </w:rPr>
        <w:t>Do you think it is good for older adults to continue learning?</w:t>
      </w:r>
    </w:p>
    <w:p w14:paraId="30E4B2C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5" w:name="_Toc599649885"/>
      <w:r>
        <w:rPr>
          <w:woUserID w:val="1"/>
        </w:rPr>
        <w:t>【</w:t>
      </w:r>
      <w:r>
        <w:rPr>
          <w:rFonts w:hint="eastAsia"/>
          <w:lang w:eastAsia="zh"/>
          <w:woUserID w:val="1"/>
        </w:rPr>
        <w:t>17</w:t>
      </w:r>
      <w:r>
        <w:rPr>
          <w:woUserID w:val="1"/>
        </w:rPr>
        <w:t>】有趣的建筑</w:t>
      </w:r>
      <w:bookmarkEnd w:id="115"/>
    </w:p>
    <w:p w14:paraId="0A7A0A5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an interesting building</w:t>
      </w:r>
    </w:p>
    <w:p w14:paraId="5930770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658A1BE8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Where it is</w:t>
      </w:r>
    </w:p>
    <w:p w14:paraId="6ECCAC4E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it looks like</w:t>
      </w:r>
    </w:p>
    <w:p w14:paraId="04FF1341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function it has</w:t>
      </w:r>
    </w:p>
    <w:p w14:paraId="32E8B6C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think it is interesting</w:t>
      </w:r>
    </w:p>
    <w:p w14:paraId="63228A9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5ABA9AED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types of buildings are popular in your country?</w:t>
      </w:r>
    </w:p>
    <w:p w14:paraId="10A7BD1E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Is it worth spending a lot of money on the exterior appearance of a building?</w:t>
      </w:r>
    </w:p>
    <w:p w14:paraId="29F16273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Is it more important for a building to look good on the outside or on the inside?</w:t>
      </w:r>
    </w:p>
    <w:p w14:paraId="04C907E2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do people like to visit historical sites?</w:t>
      </w:r>
    </w:p>
    <w:p w14:paraId="5183507B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think it's reasonable to charge an entry fee for visiting interesting buildings?</w:t>
      </w:r>
    </w:p>
    <w:p w14:paraId="5C56A87F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Is it better to live in a new building or an old one?</w:t>
      </w:r>
    </w:p>
    <w:p w14:paraId="71D4F38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6" w:name="_Toc2141461798"/>
      <w:r>
        <w:rPr>
          <w:woUserID w:val="1"/>
        </w:rPr>
        <w:t>【</w:t>
      </w:r>
      <w:r>
        <w:rPr>
          <w:rFonts w:hint="eastAsia"/>
          <w:lang w:eastAsia="zh"/>
          <w:woUserID w:val="1"/>
        </w:rPr>
        <w:t>18</w:t>
      </w:r>
      <w:r>
        <w:rPr>
          <w:woUserID w:val="1"/>
        </w:rPr>
        <w:t>】发挥想象力</w:t>
      </w:r>
      <w:bookmarkEnd w:id="116"/>
    </w:p>
    <w:p w14:paraId="63BECFF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time you needed to use your imagination</w:t>
      </w:r>
    </w:p>
    <w:p w14:paraId="288A603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5A871FE9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it was</w:t>
      </w:r>
    </w:p>
    <w:p w14:paraId="72B14CFC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you needed to use imagination</w:t>
      </w:r>
    </w:p>
    <w:p w14:paraId="76B20EDD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difficult or easy it was</w:t>
      </w:r>
    </w:p>
    <w:p w14:paraId="655B91DD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how you felt about it</w:t>
      </w:r>
    </w:p>
    <w:p w14:paraId="24018B4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46DB0F8E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adults can have lots of imagination?</w:t>
      </w:r>
    </w:p>
    <w:p w14:paraId="4EAA52D8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imagination is essential for scientists?</w:t>
      </w:r>
    </w:p>
    <w:p w14:paraId="1E8459EA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kinds of jobs need imagination?</w:t>
      </w:r>
    </w:p>
    <w:p w14:paraId="77E213AB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subjects are helpful for children's imagination?</w:t>
      </w:r>
    </w:p>
    <w:p w14:paraId="3128041F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games help develop children's imagination?</w:t>
      </w:r>
    </w:p>
    <w:p w14:paraId="5309F703">
      <w:pPr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woUserID w:val="1"/>
        </w:rPr>
      </w:pPr>
      <w:r>
        <w:rPr>
          <w:color w:val="000000"/>
          <w:woUserID w:val="1"/>
        </w:rPr>
        <w:t>How important is imagination to children?</w:t>
      </w:r>
    </w:p>
    <w:p w14:paraId="62F1C901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7" w:name="_Toc163500094"/>
      <w:r>
        <w:rPr>
          <w:woUserID w:val="1"/>
        </w:rPr>
        <w:t>【</w:t>
      </w:r>
      <w:r>
        <w:rPr>
          <w:rFonts w:hint="eastAsia"/>
          <w:lang w:eastAsia="zh"/>
          <w:woUserID w:val="1"/>
        </w:rPr>
        <w:t>19</w:t>
      </w:r>
      <w:r>
        <w:rPr>
          <w:woUserID w:val="1"/>
        </w:rPr>
        <w:t>】花费超过预期的物品</w:t>
      </w:r>
      <w:bookmarkEnd w:id="117"/>
    </w:p>
    <w:p w14:paraId="25D248E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an item on which you spent more than expected</w:t>
      </w:r>
    </w:p>
    <w:p w14:paraId="531C7C8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528AC504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it is</w:t>
      </w:r>
    </w:p>
    <w:p w14:paraId="7B453E01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much you spent on it</w:t>
      </w:r>
    </w:p>
    <w:p w14:paraId="6FDF512B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Why you bought it</w:t>
      </w:r>
    </w:p>
    <w:p w14:paraId="7DC8A490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think you spent more than expected</w:t>
      </w:r>
    </w:p>
    <w:p w14:paraId="324B31A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75E374E9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often buy more than you expected?</w:t>
      </w:r>
    </w:p>
    <w:p w14:paraId="76FA8FEC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do you think young people spend most of their money on?</w:t>
      </w:r>
    </w:p>
    <w:p w14:paraId="5EFF700F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it is important to save money? Why?</w:t>
      </w:r>
    </w:p>
    <w:p w14:paraId="39C1F277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people buy things they don't need?</w:t>
      </w:r>
    </w:p>
    <w:p w14:paraId="11CA5C4F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think it is the rich people's responsibility to donate money to people in need?</w:t>
      </w:r>
    </w:p>
    <w:p w14:paraId="7EC0C9B3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What kind of things are people happy to pay a high price for?</w:t>
      </w:r>
    </w:p>
    <w:p w14:paraId="5813D302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8" w:name="_Toc1668725727"/>
      <w:r>
        <w:rPr>
          <w:woUserID w:val="1"/>
        </w:rPr>
        <w:t>【2</w:t>
      </w:r>
      <w:r>
        <w:rPr>
          <w:rFonts w:hint="eastAsia"/>
          <w:lang w:eastAsia="zh"/>
          <w:woUserID w:val="1"/>
        </w:rPr>
        <w:t>0</w:t>
      </w:r>
      <w:r>
        <w:rPr>
          <w:woUserID w:val="1"/>
        </w:rPr>
        <w:t>】乐于助人的人</w:t>
      </w:r>
      <w:bookmarkEnd w:id="118"/>
    </w:p>
    <w:p w14:paraId="430D72B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person who often helps others</w:t>
      </w:r>
    </w:p>
    <w:p w14:paraId="726C103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6F865674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this person is</w:t>
      </w:r>
    </w:p>
    <w:p w14:paraId="75DEFADC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often he/she helps others</w:t>
      </w:r>
    </w:p>
    <w:p w14:paraId="01FC0AA7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How/why he/she helps others</w:t>
      </w:r>
    </w:p>
    <w:p w14:paraId="6C15044D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how you feel about this person</w:t>
      </w:r>
    </w:p>
    <w:p w14:paraId="6E80466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rStyle w:val="21"/>
          <w:b/>
          <w:bCs/>
          <w:woUserID w:val="1"/>
        </w:rPr>
        <w:t>Part 3</w:t>
      </w:r>
    </w:p>
    <w:p w14:paraId="330F58E3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What can children do to help their parents?</w:t>
      </w:r>
    </w:p>
    <w:p w14:paraId="0C105FBE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Should children help their parents with household chores?</w:t>
      </w:r>
    </w:p>
    <w:p w14:paraId="63A669DA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What kind of help do people need when looking for a new job?</w:t>
      </w:r>
    </w:p>
    <w:p w14:paraId="4F181686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color w:val="000000"/>
          <w:woUserID w:val="1"/>
        </w:rPr>
        <w:t>Who should people ask for help, colleagues or family members?</w:t>
      </w:r>
    </w:p>
    <w:p w14:paraId="73975D17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Do you think schools should teach children to do household chores?</w:t>
      </w:r>
    </w:p>
    <w:p w14:paraId="1D4CB992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color w:val="000000"/>
          <w:woUserID w:val="1"/>
        </w:rPr>
      </w:pPr>
      <w:r>
        <w:rPr>
          <w:rFonts w:hint="eastAsia"/>
          <w:color w:val="000000"/>
          <w:lang w:eastAsia="zh"/>
          <w:woUserID w:val="1"/>
        </w:rPr>
        <w:t>Why are employees reluctant to ask their managers for help?</w:t>
      </w:r>
    </w:p>
    <w:p w14:paraId="658D8965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19" w:name="_Toc1428186471"/>
      <w:r>
        <w:rPr>
          <w:woUserID w:val="1"/>
        </w:rPr>
        <w:t>【2</w:t>
      </w:r>
      <w:r>
        <w:rPr>
          <w:rFonts w:hint="eastAsia"/>
          <w:lang w:eastAsia="zh"/>
          <w:woUserID w:val="1"/>
        </w:rPr>
        <w:t>1</w:t>
      </w:r>
      <w:r>
        <w:rPr>
          <w:woUserID w:val="1"/>
        </w:rPr>
        <w:t>】鼓励别人做不愿做的事</w:t>
      </w:r>
      <w:bookmarkEnd w:id="119"/>
    </w:p>
    <w:p w14:paraId="3D35654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time when you encouraged someone to do something that he/she didn't want to do</w:t>
      </w:r>
    </w:p>
    <w:p w14:paraId="5E847AF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686DA72A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he or she is</w:t>
      </w:r>
    </w:p>
    <w:p w14:paraId="52799E7A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you encouraged him/her to do</w:t>
      </w:r>
    </w:p>
    <w:p w14:paraId="67C45F9E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he/she reacted</w:t>
      </w:r>
    </w:p>
    <w:p w14:paraId="35F435DC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encouraged him/her to do it</w:t>
      </w:r>
    </w:p>
    <w:p w14:paraId="75FA59A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011C76D6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can leaders encourage their employees?</w:t>
      </w:r>
    </w:p>
    <w:p w14:paraId="220B8B01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should parents encourage their children?</w:t>
      </w:r>
    </w:p>
    <w:p w14:paraId="43D21F4E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kind of encouragement should parents give?</w:t>
      </w:r>
    </w:p>
    <w:p w14:paraId="3AD3806B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/>
          <w:color w:val="000000"/>
          <w:lang w:eastAsia="zh"/>
          <w:woUserID w:val="1"/>
        </w:rPr>
      </w:pPr>
      <w:r>
        <w:rPr>
          <w:woUserID w:val="1"/>
        </w:rPr>
        <w:t>Do you think some people are better than others at persuading?</w:t>
      </w:r>
    </w:p>
    <w:p w14:paraId="0CBAC7F2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Should children do everything their parents ask them to do?</w:t>
      </w:r>
    </w:p>
    <w:p w14:paraId="7A3C2D3B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rFonts w:hint="eastAsia"/>
          <w:color w:val="000000"/>
          <w:lang w:eastAsia="zh"/>
          <w:woUserID w:val="1"/>
        </w:rPr>
        <w:t>How can employers encourage their staff?</w:t>
      </w:r>
    </w:p>
    <w:p w14:paraId="3EE0785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20" w:name="_Toc738054977"/>
      <w:r>
        <w:rPr>
          <w:woUserID w:val="1"/>
        </w:rPr>
        <w:t>【2</w:t>
      </w:r>
      <w:r>
        <w:rPr>
          <w:rFonts w:hint="eastAsia"/>
          <w:lang w:eastAsia="zh"/>
          <w:woUserID w:val="1"/>
        </w:rPr>
        <w:t>2</w:t>
      </w:r>
      <w:r>
        <w:rPr>
          <w:woUserID w:val="1"/>
        </w:rPr>
        <w:t>】想从事的短期海外工作</w:t>
      </w:r>
      <w:bookmarkEnd w:id="120"/>
    </w:p>
    <w:p w14:paraId="7926E7A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short-term job you want to have in a foreign country</w:t>
      </w:r>
    </w:p>
    <w:p w14:paraId="2C1A0C1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4164E655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Where it is</w:t>
      </w:r>
    </w:p>
    <w:p w14:paraId="3A13BC80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you know of it</w:t>
      </w:r>
    </w:p>
    <w:p w14:paraId="3D320458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the job is</w:t>
      </w:r>
    </w:p>
    <w:p w14:paraId="21E47899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want to do it</w:t>
      </w:r>
    </w:p>
    <w:p w14:paraId="2A0F55C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Part3</w:t>
      </w:r>
    </w:p>
    <w:p w14:paraId="57A59E64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short-term jobs do young people do in other countries?</w:t>
      </w:r>
    </w:p>
    <w:p w14:paraId="366A3B7C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challenges do young people face when working abroad?</w:t>
      </w:r>
    </w:p>
    <w:p w14:paraId="31150A23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are the benefits of working for an international company?</w:t>
      </w:r>
    </w:p>
    <w:p w14:paraId="3E4D53E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personal skills are required to work in an international company?</w:t>
      </w:r>
    </w:p>
    <w:p w14:paraId="75BAA883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kind of work can young people do in foreign countries?</w:t>
      </w:r>
    </w:p>
    <w:p w14:paraId="43AF724F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/>
          <w:color w:val="FF0000"/>
          <w:lang w:eastAsia="zh"/>
          <w:woUserID w:val="1"/>
        </w:rPr>
      </w:pPr>
      <w:r>
        <w:rPr>
          <w:woUserID w:val="1"/>
        </w:rPr>
        <w:t>Why are some people unwilling to work in other countries?</w:t>
      </w:r>
    </w:p>
    <w:p w14:paraId="440F2855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21" w:name="_Toc57723501"/>
      <w:r>
        <w:rPr>
          <w:woUserID w:val="1"/>
        </w:rPr>
        <w:t>【2</w:t>
      </w:r>
      <w:r>
        <w:rPr>
          <w:rFonts w:hint="eastAsia"/>
          <w:lang w:eastAsia="zh"/>
          <w:woUserID w:val="1"/>
        </w:rPr>
        <w:t>3</w:t>
      </w:r>
      <w:r>
        <w:rPr>
          <w:woUserID w:val="1"/>
        </w:rPr>
        <w:t>】爱护自然的人</w:t>
      </w:r>
      <w:bookmarkEnd w:id="121"/>
    </w:p>
    <w:p w14:paraId="2878458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person who likes to look after the natural world​</w:t>
      </w:r>
    </w:p>
    <w:p w14:paraId="00F8F6E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52A82F9B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Who this person is</w:t>
      </w:r>
    </w:p>
    <w:p w14:paraId="648D3C20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he or she does</w:t>
      </w:r>
    </w:p>
    <w:p w14:paraId="5F9D2156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he or she does it</w:t>
      </w:r>
    </w:p>
    <w:p w14:paraId="494A32BE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often he or she does it</w:t>
      </w:r>
    </w:p>
    <w:p w14:paraId="73418126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how you feel about this person</w:t>
      </w:r>
    </w:p>
    <w:p w14:paraId="1BB932A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Part3</w:t>
      </w:r>
    </w:p>
    <w:p w14:paraId="1B1EEA98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parents should teach their children how to protect the environment?</w:t>
      </w:r>
    </w:p>
    <w:p w14:paraId="7D91659D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laws about the environment are effective in your country?</w:t>
      </w:r>
    </w:p>
    <w:p w14:paraId="30EFEB9F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Which do you think people prefer, rewards or punishment, when it comes to government intervention in environmental protection?</w:t>
      </w:r>
    </w:p>
    <w:p w14:paraId="627731EE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Is it easy for children in cities to get close to the natural world?</w:t>
      </w:r>
    </w:p>
    <w:p w14:paraId="0E9FCD97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can people do to protect the natural world?</w:t>
      </w:r>
    </w:p>
    <w:p w14:paraId="372B738C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Is it important to teach students environmental protection at school?</w:t>
      </w:r>
    </w:p>
    <w:p w14:paraId="6157F00B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eastAsia="微软雅黑"/>
          <w:lang w:eastAsia="zh"/>
          <w:woUserID w:val="1"/>
        </w:rPr>
      </w:pPr>
      <w:bookmarkStart w:id="122" w:name="_Toc890991967"/>
      <w:r>
        <w:rPr>
          <w:woUserID w:val="1"/>
        </w:rPr>
        <w:t>【2</w:t>
      </w:r>
      <w:r>
        <w:rPr>
          <w:rFonts w:hint="eastAsia"/>
          <w:lang w:eastAsia="zh"/>
          <w:woUserID w:val="1"/>
        </w:rPr>
        <w:t>4</w:t>
      </w:r>
      <w:r>
        <w:rPr>
          <w:woUserID w:val="1"/>
        </w:rPr>
        <w:t>】去过且喜欢的城市</w:t>
      </w:r>
      <w:bookmarkEnd w:id="122"/>
    </w:p>
    <w:p w14:paraId="48822B2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21"/>
          <w:rFonts w:hint="default" w:ascii="Arial" w:hAnsi="Arial" w:cs="Arial"/>
          <w:b/>
          <w:bCs/>
          <w:woUserID w:val="1"/>
        </w:rPr>
      </w:pPr>
      <w:r>
        <w:rPr>
          <w:rStyle w:val="21"/>
          <w:rFonts w:hint="default" w:ascii="Arial" w:hAnsi="Arial" w:cs="Arial"/>
          <w:b/>
          <w:bCs/>
          <w:woUserID w:val="1"/>
        </w:rPr>
        <w:t>Describe a city you enjoyed visiting</w:t>
      </w:r>
    </w:p>
    <w:p w14:paraId="633DEC2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You should say:</w:t>
      </w:r>
    </w:p>
    <w:p w14:paraId="0E8016FE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Where it is</w:t>
      </w:r>
    </w:p>
    <w:p w14:paraId="66F98FAE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When you visited it</w:t>
      </w:r>
    </w:p>
    <w:p w14:paraId="763B5788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long you stayed there</w:t>
      </w:r>
    </w:p>
    <w:p w14:paraId="3D6EE1BD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you did there</w:t>
      </w:r>
    </w:p>
    <w:p w14:paraId="2CF74A2A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you enjoyed visiting it</w:t>
      </w:r>
    </w:p>
    <w:p w14:paraId="1EE660A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1"/>
        </w:rPr>
      </w:pPr>
      <w:r>
        <w:rPr>
          <w:woUserID w:val="1"/>
        </w:rPr>
        <w:t>Part 3</w:t>
      </w:r>
    </w:p>
    <w:p w14:paraId="790D60A3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kinds of facilities do big cities have?</w:t>
      </w:r>
    </w:p>
    <w:p w14:paraId="2A086BCC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think modern cities are suitable for young people or old people?</w:t>
      </w:r>
    </w:p>
    <w:p w14:paraId="27324B7B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Before you travel to a city, what factors would you consider?</w:t>
      </w:r>
    </w:p>
    <w:p w14:paraId="0FB6117B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are the disadvantages of living in a very famous city?</w:t>
      </w:r>
    </w:p>
    <w:p w14:paraId="559C104F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Do you prefer to visit well-developed cities or cities with a long history?</w:t>
      </w:r>
    </w:p>
    <w:p w14:paraId="4EE70F3A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/>
          <w:lang w:eastAsia="zh"/>
          <w:woUserID w:val="1"/>
        </w:rPr>
      </w:pPr>
      <w:r>
        <w:rPr>
          <w:woUserID w:val="1"/>
        </w:rPr>
        <w:t>For those who live in cities, is it because they want to or have to?</w:t>
      </w:r>
    </w:p>
    <w:p w14:paraId="7B534B03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woUserID w:val="1"/>
        </w:rPr>
      </w:pPr>
      <w:bookmarkStart w:id="123" w:name="_Toc378119589"/>
      <w:r>
        <w:rPr>
          <w:lang w:val="en-US" w:eastAsia="zh-CN"/>
          <w:woUserID w:val="1"/>
        </w:rPr>
        <w:t>【</w:t>
      </w:r>
      <w:r>
        <w:rPr>
          <w:rFonts w:hint="eastAsia"/>
          <w:lang w:val="en-US" w:eastAsia="zh"/>
          <w:woUserID w:val="3"/>
        </w:rPr>
        <w:t>25</w:t>
      </w:r>
      <w:r>
        <w:rPr>
          <w:lang w:val="en-US" w:eastAsia="zh-CN"/>
          <w:woUserID w:val="1"/>
        </w:rPr>
        <w:t>】购物场所</w:t>
      </w:r>
      <w:bookmarkEnd w:id="123"/>
    </w:p>
    <w:p w14:paraId="250EA64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  <w:woUserID w:val="3"/>
        </w:rPr>
      </w:pPr>
      <w:r>
        <w:rPr>
          <w:rStyle w:val="21"/>
          <w:rFonts w:hint="default" w:ascii="Arial" w:hAnsi="Arial" w:cs="Arial"/>
          <w:b/>
          <w:bCs/>
          <w:woUserID w:val="3"/>
        </w:rPr>
        <w:t>Describe a place where you enjoy shopping</w:t>
      </w:r>
    </w:p>
    <w:p w14:paraId="6914C7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/>
        <w:jc w:val="left"/>
        <w:rPr>
          <w:woUserID w:val="1"/>
        </w:rPr>
      </w:pPr>
      <w:r>
        <w:rPr>
          <w:woUserID w:val="1"/>
        </w:rPr>
        <w:t>You should say:</w:t>
      </w:r>
    </w:p>
    <w:p w14:paraId="55985462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Where it is</w:t>
      </w:r>
    </w:p>
    <w:p w14:paraId="2EF30ED5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How often you visit it</w:t>
      </w:r>
    </w:p>
    <w:p w14:paraId="7AA57D94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What you usually buy at the mall</w:t>
      </w:r>
    </w:p>
    <w:p w14:paraId="32DBF6DE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1"/>
        </w:rPr>
      </w:pPr>
      <w:r>
        <w:rPr>
          <w:woUserID w:val="1"/>
        </w:rPr>
        <w:t>And explain why it is a good place for shopping</w:t>
      </w:r>
    </w:p>
    <w:p w14:paraId="539C87A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woUserID w:val="3"/>
        </w:rPr>
      </w:pPr>
      <w:r>
        <w:rPr>
          <w:woUserID w:val="3"/>
        </w:rPr>
        <w:t>Part3:</w:t>
      </w:r>
    </w:p>
    <w:p w14:paraId="1A67DF64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do people buy things they don’t need?</w:t>
      </w:r>
    </w:p>
    <w:p w14:paraId="3D250143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it’s a waste of time to go shopping?</w:t>
      </w:r>
    </w:p>
    <w:p w14:paraId="51754745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Why are some people keen on shopping?</w:t>
      </w:r>
    </w:p>
    <w:p w14:paraId="6898927A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What kind of people like shopping?</w:t>
      </w:r>
    </w:p>
    <w:p w14:paraId="595A6AC2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Where do people like to shop in your country?</w:t>
      </w:r>
    </w:p>
    <w:p w14:paraId="48D8994C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woUserID w:val="3"/>
        </w:rPr>
      </w:pPr>
      <w:r>
        <w:rPr>
          <w:woUserID w:val="3"/>
        </w:rPr>
        <w:t>Do you think women like shopping more than men?</w:t>
      </w:r>
    </w:p>
    <w:p w14:paraId="2C2B44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/>
        <w:jc w:val="left"/>
        <w:rPr>
          <w:rFonts w:hint="eastAsia"/>
          <w:lang w:eastAsia="zh"/>
          <w:woUserID w:val="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E123D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DC2B0">
                          <w:pPr>
                            <w:pStyle w:val="12"/>
                            <w:rPr>
                              <w:rFonts w:hint="eastAsia" w:eastAsia="微软雅黑"/>
                              <w:lang w:eastAsia="zh"/>
                            </w:rPr>
                          </w:pPr>
                          <w:r>
                            <w:rPr>
                              <w:rFonts w:hint="eastAsia"/>
                              <w:lang w:eastAsia="zh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EDC2B0">
                    <w:pPr>
                      <w:pStyle w:val="12"/>
                      <w:rPr>
                        <w:rFonts w:hint="eastAsia" w:eastAsia="微软雅黑"/>
                        <w:lang w:eastAsia="zh"/>
                      </w:rPr>
                    </w:pPr>
                    <w:r>
                      <w:rPr>
                        <w:rFonts w:hint="eastAsia"/>
                        <w:lang w:eastAsia="zh"/>
                      </w:rPr>
                      <w:fldChar w:fldCharType="begin"/>
                    </w:r>
                    <w:r>
                      <w:rPr>
                        <w:rFonts w:hint="eastAsia"/>
                        <w:lang w:eastAsia="zh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"/>
                      </w:rPr>
                      <w:fldChar w:fldCharType="separate"/>
                    </w:r>
                    <w:r>
                      <w:rPr>
                        <w:rFonts w:hint="eastAsia"/>
                        <w:lang w:eastAsia="zh"/>
                      </w:rPr>
                      <w:t>2</w:t>
                    </w:r>
                    <w:r>
                      <w:rPr>
                        <w:rFonts w:hint="eastAsia"/>
                        <w:lang w:eastAsia="zh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9765F">
    <w:pPr>
      <w:pStyle w:val="13"/>
      <w:jc w:val="center"/>
      <w:rPr>
        <w:color w:val="4472C4" w:themeColor="accent5"/>
        <w:sz w:val="22"/>
        <w14:textFill>
          <w14:solidFill>
            <w14:schemeClr w14:val="accent5"/>
          </w14:solidFill>
        </w14:textFill>
        <w:woUserID w:val="1"/>
      </w:rPr>
    </w:pPr>
    <w:r>
      <w:rPr>
        <w:sz w:val="22"/>
        <w:woUserID w:val="1"/>
      </w:rPr>
      <w:t>同桌雅思题库：</w:t>
    </w:r>
    <w:r>
      <w:rPr>
        <w:color w:val="417FF9"/>
        <w:sz w:val="22"/>
        <w:woUserID w:val="1"/>
      </w:rPr>
      <w:t>ielts</w:t>
    </w:r>
    <w:r>
      <w:rPr>
        <w:color w:val="4472C4" w:themeColor="accent5"/>
        <w:sz w:val="22"/>
        <w14:textFill>
          <w14:solidFill>
            <w14:schemeClr w14:val="accent5"/>
          </w14:solidFill>
        </w14:textFill>
        <w:woUserID w:val="1"/>
      </w:rPr>
      <w:t>.itongzhuo.com</w:t>
    </w:r>
  </w:p>
  <w:p w14:paraId="56329A3C">
    <w:pPr>
      <w:pStyle w:val="13"/>
      <w:jc w:val="center"/>
      <w:rPr>
        <w:sz w:val="22"/>
        <w:woUserID w:val="1"/>
      </w:rPr>
    </w:pPr>
    <w:r>
      <w:rPr>
        <w:sz w:val="22"/>
        <w:woUserID w:val="1"/>
      </w:rPr>
      <w:pict>
        <v:shape id="PowerPlusWaterMarkObject728126" o:spid="_x0000_s4097" o:spt="136" type="#_x0000_t136" style="position:absolute;left:0pt;height:117.45pt;width:469.8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13107f" focussize="0,0"/>
          <v:stroke on="f"/>
          <v:imagedata o:title=""/>
          <o:lock v:ext="edit" aspectratio="t"/>
          <v:textpath on="t" fitshape="t" fitpath="t" trim="t" xscale="f" string="同桌英语" style="font-family:楷体;font-size:36pt;v-same-letter-heights:f;v-text-align:center;"/>
        </v:shape>
      </w:pict>
    </w:r>
    <w:r>
      <w:rPr>
        <w:sz w:val="22"/>
        <w:woUserID w:val="1"/>
      </w:rPr>
      <w:t>雅思真题 | 机考模拟 | 口语答案 | 写作范文</w:t>
    </w:r>
  </w:p>
  <w:p w14:paraId="0DC81ADF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AED49"/>
    <w:multiLevelType w:val="multilevel"/>
    <w:tmpl w:val="87FAED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2DF71E"/>
    <w:multiLevelType w:val="multilevel"/>
    <w:tmpl w:val="892DF7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5BB98BE"/>
    <w:multiLevelType w:val="multilevel"/>
    <w:tmpl w:val="95BB9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7BFDA95"/>
    <w:multiLevelType w:val="multilevel"/>
    <w:tmpl w:val="97BFDA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9FF2BC6"/>
    <w:multiLevelType w:val="multilevel"/>
    <w:tmpl w:val="99FF2B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AEF3B16"/>
    <w:multiLevelType w:val="multilevel"/>
    <w:tmpl w:val="9AEF3B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B7AE455"/>
    <w:multiLevelType w:val="multilevel"/>
    <w:tmpl w:val="9B7AE4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D67EB63"/>
    <w:multiLevelType w:val="multilevel"/>
    <w:tmpl w:val="AD67EB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00000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AF3D008C"/>
    <w:multiLevelType w:val="multilevel"/>
    <w:tmpl w:val="AF3D00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AF7BEA50"/>
    <w:multiLevelType w:val="multilevel"/>
    <w:tmpl w:val="AF7BEA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29FB909"/>
    <w:multiLevelType w:val="multilevel"/>
    <w:tmpl w:val="B29FB9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B77F1103"/>
    <w:multiLevelType w:val="multilevel"/>
    <w:tmpl w:val="B77F11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B7B6B764"/>
    <w:multiLevelType w:val="multilevel"/>
    <w:tmpl w:val="B7B6B7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B7FE4DA9"/>
    <w:multiLevelType w:val="multilevel"/>
    <w:tmpl w:val="B7FE4D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BB25793A"/>
    <w:multiLevelType w:val="multilevel"/>
    <w:tmpl w:val="BB257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B7F8BEF"/>
    <w:multiLevelType w:val="multilevel"/>
    <w:tmpl w:val="BB7F8B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BCFF4559"/>
    <w:multiLevelType w:val="singleLevel"/>
    <w:tmpl w:val="BCFF4559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BDB4DDF4"/>
    <w:multiLevelType w:val="multilevel"/>
    <w:tmpl w:val="BDB4DD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BDEC1600"/>
    <w:multiLevelType w:val="multilevel"/>
    <w:tmpl w:val="BDEC16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BDFE2A96"/>
    <w:multiLevelType w:val="multilevel"/>
    <w:tmpl w:val="BDFE2A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BE5C2184"/>
    <w:multiLevelType w:val="multilevel"/>
    <w:tmpl w:val="BE5C21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BEEAB9D8"/>
    <w:multiLevelType w:val="multilevel"/>
    <w:tmpl w:val="BEEAB9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BEFB5F33"/>
    <w:multiLevelType w:val="multilevel"/>
    <w:tmpl w:val="BEFB5F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F775DA9"/>
    <w:multiLevelType w:val="multilevel"/>
    <w:tmpl w:val="BF775D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BF94D246"/>
    <w:multiLevelType w:val="multilevel"/>
    <w:tmpl w:val="BF94D2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5">
    <w:nsid w:val="BF9C52DF"/>
    <w:multiLevelType w:val="multilevel"/>
    <w:tmpl w:val="BF9C5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FC77417"/>
    <w:multiLevelType w:val="multilevel"/>
    <w:tmpl w:val="BFC774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7">
    <w:nsid w:val="BFF73788"/>
    <w:multiLevelType w:val="multilevel"/>
    <w:tmpl w:val="BFF737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BFFF41BE"/>
    <w:multiLevelType w:val="multilevel"/>
    <w:tmpl w:val="BFFF41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9">
    <w:nsid w:val="CB75CBC4"/>
    <w:multiLevelType w:val="multilevel"/>
    <w:tmpl w:val="CB75C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CD5E33EE"/>
    <w:multiLevelType w:val="multilevel"/>
    <w:tmpl w:val="CD5E33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CD76645C"/>
    <w:multiLevelType w:val="multilevel"/>
    <w:tmpl w:val="CD7664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CE3799CF"/>
    <w:multiLevelType w:val="multilevel"/>
    <w:tmpl w:val="CE3799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CFA25AAD"/>
    <w:multiLevelType w:val="multilevel"/>
    <w:tmpl w:val="CFA25A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CFBC17D9"/>
    <w:multiLevelType w:val="multilevel"/>
    <w:tmpl w:val="CFBC17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D1FA1C3F"/>
    <w:multiLevelType w:val="multilevel"/>
    <w:tmpl w:val="D1FA1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2F6EBFF"/>
    <w:multiLevelType w:val="multilevel"/>
    <w:tmpl w:val="D2F6EB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D3BEF36C"/>
    <w:multiLevelType w:val="multilevel"/>
    <w:tmpl w:val="D3BEF3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D674CBAA"/>
    <w:multiLevelType w:val="multilevel"/>
    <w:tmpl w:val="D674C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D75FD284"/>
    <w:multiLevelType w:val="multilevel"/>
    <w:tmpl w:val="D75FD2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D7DF7BEB"/>
    <w:multiLevelType w:val="multilevel"/>
    <w:tmpl w:val="D7DF7B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D7EF2C45"/>
    <w:multiLevelType w:val="multilevel"/>
    <w:tmpl w:val="D7EF2C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DC2F15B3"/>
    <w:multiLevelType w:val="multilevel"/>
    <w:tmpl w:val="DC2F15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DDAC5EFC"/>
    <w:multiLevelType w:val="multilevel"/>
    <w:tmpl w:val="DDAC5E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DDFD8755"/>
    <w:multiLevelType w:val="multilevel"/>
    <w:tmpl w:val="DDFD87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DEBF4F39"/>
    <w:multiLevelType w:val="multilevel"/>
    <w:tmpl w:val="DEBF4F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DF7F9512"/>
    <w:multiLevelType w:val="multilevel"/>
    <w:tmpl w:val="DF7F95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DF8F9B57"/>
    <w:multiLevelType w:val="multilevel"/>
    <w:tmpl w:val="DF8F9B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8">
    <w:nsid w:val="DFDF959C"/>
    <w:multiLevelType w:val="multilevel"/>
    <w:tmpl w:val="DFDF95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E2EFD214"/>
    <w:multiLevelType w:val="multilevel"/>
    <w:tmpl w:val="E2EFD2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00000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E9F6B310"/>
    <w:multiLevelType w:val="multilevel"/>
    <w:tmpl w:val="E9F6B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E9FAEC14"/>
    <w:multiLevelType w:val="multilevel"/>
    <w:tmpl w:val="E9FAEC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A725999"/>
    <w:multiLevelType w:val="multilevel"/>
    <w:tmpl w:val="EA7259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3">
    <w:nsid w:val="EDBE3FED"/>
    <w:multiLevelType w:val="multilevel"/>
    <w:tmpl w:val="EDBE3F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EDFF0B5F"/>
    <w:multiLevelType w:val="multilevel"/>
    <w:tmpl w:val="EDFF0B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EECE475B"/>
    <w:multiLevelType w:val="multilevel"/>
    <w:tmpl w:val="EECE47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EEFE3180"/>
    <w:multiLevelType w:val="multilevel"/>
    <w:tmpl w:val="EEFE31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EF7F3E8D"/>
    <w:multiLevelType w:val="singleLevel"/>
    <w:tmpl w:val="EF7F3E8D"/>
    <w:lvl w:ilvl="0" w:tentative="0">
      <w:start w:val="1"/>
      <w:numFmt w:val="decimal"/>
      <w:suff w:val="space"/>
      <w:lvlText w:val="%1."/>
      <w:lvlJc w:val="left"/>
    </w:lvl>
  </w:abstractNum>
  <w:abstractNum w:abstractNumId="58">
    <w:nsid w:val="EFAF98FE"/>
    <w:multiLevelType w:val="multilevel"/>
    <w:tmpl w:val="EFAF9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EFCE1BED"/>
    <w:multiLevelType w:val="multilevel"/>
    <w:tmpl w:val="EFCE1B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EFFEF89E"/>
    <w:multiLevelType w:val="multilevel"/>
    <w:tmpl w:val="EFFEF8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F3FF93D4"/>
    <w:multiLevelType w:val="multilevel"/>
    <w:tmpl w:val="F3FF93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F9BE4036"/>
    <w:multiLevelType w:val="multilevel"/>
    <w:tmpl w:val="F9BE40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FB6D6F96"/>
    <w:multiLevelType w:val="multilevel"/>
    <w:tmpl w:val="FB6D6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FB7AD15E"/>
    <w:multiLevelType w:val="multilevel"/>
    <w:tmpl w:val="FB7AD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BDF142C"/>
    <w:multiLevelType w:val="multilevel"/>
    <w:tmpl w:val="FBDF14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FBEB6C19"/>
    <w:multiLevelType w:val="multilevel"/>
    <w:tmpl w:val="FBEB6C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FBF3EEB2"/>
    <w:multiLevelType w:val="multilevel"/>
    <w:tmpl w:val="FBF3EE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FCFF0ECD"/>
    <w:multiLevelType w:val="multilevel"/>
    <w:tmpl w:val="FCFF0E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FD7F69E9"/>
    <w:multiLevelType w:val="multilevel"/>
    <w:tmpl w:val="FD7F69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FDEFD954"/>
    <w:multiLevelType w:val="multilevel"/>
    <w:tmpl w:val="FDEFD9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FDF1BF54"/>
    <w:multiLevelType w:val="multilevel"/>
    <w:tmpl w:val="FDF1BF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FDFABB97"/>
    <w:multiLevelType w:val="multilevel"/>
    <w:tmpl w:val="FDFAB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FEBEF6D0"/>
    <w:multiLevelType w:val="multilevel"/>
    <w:tmpl w:val="FEBEF6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FEFC0911"/>
    <w:multiLevelType w:val="multilevel"/>
    <w:tmpl w:val="FEFC0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FEFFF1F7"/>
    <w:multiLevelType w:val="multilevel"/>
    <w:tmpl w:val="FEFFF1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FF6FE517"/>
    <w:multiLevelType w:val="multilevel"/>
    <w:tmpl w:val="FF6FE5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FF7F5759"/>
    <w:multiLevelType w:val="multilevel"/>
    <w:tmpl w:val="FF7F5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FFAF09EC"/>
    <w:multiLevelType w:val="multilevel"/>
    <w:tmpl w:val="FFAF09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FFBB5D0A"/>
    <w:multiLevelType w:val="multilevel"/>
    <w:tmpl w:val="FFBB5D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FFBE90AE"/>
    <w:multiLevelType w:val="multilevel"/>
    <w:tmpl w:val="FFBE90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FFCED96C"/>
    <w:multiLevelType w:val="multilevel"/>
    <w:tmpl w:val="FFCED9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FFDFEA6D"/>
    <w:multiLevelType w:val="multilevel"/>
    <w:tmpl w:val="FFDFE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FFEB5FDC"/>
    <w:multiLevelType w:val="multilevel"/>
    <w:tmpl w:val="FFEB5F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FFEF493C"/>
    <w:multiLevelType w:val="multilevel"/>
    <w:tmpl w:val="FFEF49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>
    <w:nsid w:val="FFF4DB7E"/>
    <w:multiLevelType w:val="multilevel"/>
    <w:tmpl w:val="FFF4DB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FFFF6F26"/>
    <w:multiLevelType w:val="multilevel"/>
    <w:tmpl w:val="FFFF6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14DDE85F"/>
    <w:multiLevelType w:val="multilevel"/>
    <w:tmpl w:val="14DDE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1FFE3612"/>
    <w:multiLevelType w:val="multilevel"/>
    <w:tmpl w:val="1FFE3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2D7FD111"/>
    <w:multiLevelType w:val="multilevel"/>
    <w:tmpl w:val="2D7FD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3F7F4319"/>
    <w:multiLevelType w:val="multilevel"/>
    <w:tmpl w:val="3F7F43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3FBFED41"/>
    <w:multiLevelType w:val="multilevel"/>
    <w:tmpl w:val="3FBFE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3FCE11A0"/>
    <w:multiLevelType w:val="multilevel"/>
    <w:tmpl w:val="3FCE11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3FFB4C38"/>
    <w:multiLevelType w:val="multilevel"/>
    <w:tmpl w:val="3FFB4C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4FFE155D"/>
    <w:multiLevelType w:val="multilevel"/>
    <w:tmpl w:val="4FFE15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51D44681"/>
    <w:multiLevelType w:val="multilevel"/>
    <w:tmpl w:val="51D446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6">
    <w:nsid w:val="55EB1BBE"/>
    <w:multiLevelType w:val="multilevel"/>
    <w:tmpl w:val="55EB1B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5D7EFD9F"/>
    <w:multiLevelType w:val="multilevel"/>
    <w:tmpl w:val="5D7EFD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5FCF8200"/>
    <w:multiLevelType w:val="multilevel"/>
    <w:tmpl w:val="5FCF82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69EF77F9"/>
    <w:multiLevelType w:val="multilevel"/>
    <w:tmpl w:val="69EF77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69F7A094"/>
    <w:multiLevelType w:val="multilevel"/>
    <w:tmpl w:val="69F7A0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6CFE8E0F"/>
    <w:multiLevelType w:val="multilevel"/>
    <w:tmpl w:val="6CFE8E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6F4F4A9D"/>
    <w:multiLevelType w:val="multilevel"/>
    <w:tmpl w:val="6F4F4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72CD7B86"/>
    <w:multiLevelType w:val="multilevel"/>
    <w:tmpl w:val="72CD7B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77DF6FCE"/>
    <w:multiLevelType w:val="multilevel"/>
    <w:tmpl w:val="77DF6F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79BD034F"/>
    <w:multiLevelType w:val="multilevel"/>
    <w:tmpl w:val="79BD03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79F77D7D"/>
    <w:multiLevelType w:val="multilevel"/>
    <w:tmpl w:val="79F77D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7">
    <w:nsid w:val="7B76C93F"/>
    <w:multiLevelType w:val="multilevel"/>
    <w:tmpl w:val="7B76C9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8">
    <w:nsid w:val="7BF75554"/>
    <w:multiLevelType w:val="multilevel"/>
    <w:tmpl w:val="7BF755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9">
    <w:nsid w:val="7C790814"/>
    <w:multiLevelType w:val="multilevel"/>
    <w:tmpl w:val="7C7908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>
    <w:nsid w:val="7D7F5002"/>
    <w:multiLevelType w:val="multilevel"/>
    <w:tmpl w:val="7D7F50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1">
    <w:nsid w:val="7E5E03E8"/>
    <w:multiLevelType w:val="multilevel"/>
    <w:tmpl w:val="7E5E03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2">
    <w:nsid w:val="7EFF3C07"/>
    <w:multiLevelType w:val="multilevel"/>
    <w:tmpl w:val="7EFF3C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3">
    <w:nsid w:val="7FFCCB0C"/>
    <w:multiLevelType w:val="multilevel"/>
    <w:tmpl w:val="7FFCCB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6"/>
  </w:num>
  <w:num w:numId="2">
    <w:abstractNumId w:val="68"/>
  </w:num>
  <w:num w:numId="3">
    <w:abstractNumId w:val="30"/>
  </w:num>
  <w:num w:numId="4">
    <w:abstractNumId w:val="1"/>
  </w:num>
  <w:num w:numId="5">
    <w:abstractNumId w:val="36"/>
  </w:num>
  <w:num w:numId="6">
    <w:abstractNumId w:val="41"/>
  </w:num>
  <w:num w:numId="7">
    <w:abstractNumId w:val="66"/>
  </w:num>
  <w:num w:numId="8">
    <w:abstractNumId w:val="45"/>
  </w:num>
  <w:num w:numId="9">
    <w:abstractNumId w:val="60"/>
  </w:num>
  <w:num w:numId="10">
    <w:abstractNumId w:val="100"/>
  </w:num>
  <w:num w:numId="11">
    <w:abstractNumId w:val="62"/>
  </w:num>
  <w:num w:numId="12">
    <w:abstractNumId w:val="32"/>
  </w:num>
  <w:num w:numId="13">
    <w:abstractNumId w:val="81"/>
  </w:num>
  <w:num w:numId="14">
    <w:abstractNumId w:val="39"/>
  </w:num>
  <w:num w:numId="15">
    <w:abstractNumId w:val="105"/>
  </w:num>
  <w:num w:numId="16">
    <w:abstractNumId w:val="22"/>
  </w:num>
  <w:num w:numId="17">
    <w:abstractNumId w:val="44"/>
  </w:num>
  <w:num w:numId="18">
    <w:abstractNumId w:val="79"/>
  </w:num>
  <w:num w:numId="19">
    <w:abstractNumId w:val="26"/>
  </w:num>
  <w:num w:numId="20">
    <w:abstractNumId w:val="23"/>
  </w:num>
  <w:num w:numId="21">
    <w:abstractNumId w:val="52"/>
  </w:num>
  <w:num w:numId="22">
    <w:abstractNumId w:val="29"/>
  </w:num>
  <w:num w:numId="23">
    <w:abstractNumId w:val="47"/>
  </w:num>
  <w:num w:numId="24">
    <w:abstractNumId w:val="34"/>
  </w:num>
  <w:num w:numId="25">
    <w:abstractNumId w:val="24"/>
  </w:num>
  <w:num w:numId="26">
    <w:abstractNumId w:val="85"/>
  </w:num>
  <w:num w:numId="27">
    <w:abstractNumId w:val="28"/>
  </w:num>
  <w:num w:numId="28">
    <w:abstractNumId w:val="73"/>
  </w:num>
  <w:num w:numId="29">
    <w:abstractNumId w:val="108"/>
  </w:num>
  <w:num w:numId="30">
    <w:abstractNumId w:val="104"/>
  </w:num>
  <w:num w:numId="31">
    <w:abstractNumId w:val="90"/>
  </w:num>
  <w:num w:numId="32">
    <w:abstractNumId w:val="103"/>
  </w:num>
  <w:num w:numId="33">
    <w:abstractNumId w:val="75"/>
  </w:num>
  <w:num w:numId="34">
    <w:abstractNumId w:val="93"/>
  </w:num>
  <w:num w:numId="35">
    <w:abstractNumId w:val="94"/>
  </w:num>
  <w:num w:numId="36">
    <w:abstractNumId w:val="67"/>
  </w:num>
  <w:num w:numId="37">
    <w:abstractNumId w:val="8"/>
  </w:num>
  <w:num w:numId="38">
    <w:abstractNumId w:val="98"/>
  </w:num>
  <w:num w:numId="39">
    <w:abstractNumId w:val="70"/>
  </w:num>
  <w:num w:numId="40">
    <w:abstractNumId w:val="106"/>
  </w:num>
  <w:num w:numId="41">
    <w:abstractNumId w:val="69"/>
  </w:num>
  <w:num w:numId="42">
    <w:abstractNumId w:val="20"/>
  </w:num>
  <w:num w:numId="43">
    <w:abstractNumId w:val="78"/>
  </w:num>
  <w:num w:numId="44">
    <w:abstractNumId w:val="37"/>
  </w:num>
  <w:num w:numId="45">
    <w:abstractNumId w:val="110"/>
  </w:num>
  <w:num w:numId="46">
    <w:abstractNumId w:val="113"/>
  </w:num>
  <w:num w:numId="47">
    <w:abstractNumId w:val="12"/>
  </w:num>
  <w:num w:numId="48">
    <w:abstractNumId w:val="18"/>
  </w:num>
  <w:num w:numId="49">
    <w:abstractNumId w:val="61"/>
  </w:num>
  <w:num w:numId="50">
    <w:abstractNumId w:val="63"/>
  </w:num>
  <w:num w:numId="51">
    <w:abstractNumId w:val="76"/>
  </w:num>
  <w:num w:numId="52">
    <w:abstractNumId w:val="92"/>
  </w:num>
  <w:num w:numId="53">
    <w:abstractNumId w:val="57"/>
  </w:num>
  <w:num w:numId="54">
    <w:abstractNumId w:val="10"/>
  </w:num>
  <w:num w:numId="55">
    <w:abstractNumId w:val="33"/>
  </w:num>
  <w:num w:numId="56">
    <w:abstractNumId w:val="83"/>
  </w:num>
  <w:num w:numId="57">
    <w:abstractNumId w:val="43"/>
  </w:num>
  <w:num w:numId="58">
    <w:abstractNumId w:val="21"/>
  </w:num>
  <w:num w:numId="59">
    <w:abstractNumId w:val="0"/>
  </w:num>
  <w:num w:numId="60">
    <w:abstractNumId w:val="46"/>
  </w:num>
  <w:num w:numId="61">
    <w:abstractNumId w:val="11"/>
  </w:num>
  <w:num w:numId="62">
    <w:abstractNumId w:val="99"/>
  </w:num>
  <w:num w:numId="63">
    <w:abstractNumId w:val="95"/>
  </w:num>
  <w:num w:numId="64">
    <w:abstractNumId w:val="27"/>
  </w:num>
  <w:num w:numId="65">
    <w:abstractNumId w:val="13"/>
  </w:num>
  <w:num w:numId="66">
    <w:abstractNumId w:val="42"/>
  </w:num>
  <w:num w:numId="67">
    <w:abstractNumId w:val="3"/>
  </w:num>
  <w:num w:numId="68">
    <w:abstractNumId w:val="71"/>
  </w:num>
  <w:num w:numId="69">
    <w:abstractNumId w:val="38"/>
  </w:num>
  <w:num w:numId="70">
    <w:abstractNumId w:val="72"/>
  </w:num>
  <w:num w:numId="71">
    <w:abstractNumId w:val="25"/>
  </w:num>
  <w:num w:numId="72">
    <w:abstractNumId w:val="65"/>
  </w:num>
  <w:num w:numId="73">
    <w:abstractNumId w:val="74"/>
  </w:num>
  <w:num w:numId="74">
    <w:abstractNumId w:val="101"/>
  </w:num>
  <w:num w:numId="75">
    <w:abstractNumId w:val="82"/>
  </w:num>
  <w:num w:numId="76">
    <w:abstractNumId w:val="56"/>
  </w:num>
  <w:num w:numId="77">
    <w:abstractNumId w:val="87"/>
  </w:num>
  <w:num w:numId="78">
    <w:abstractNumId w:val="55"/>
  </w:num>
  <w:num w:numId="79">
    <w:abstractNumId w:val="35"/>
  </w:num>
  <w:num w:numId="80">
    <w:abstractNumId w:val="84"/>
  </w:num>
  <w:num w:numId="81">
    <w:abstractNumId w:val="51"/>
  </w:num>
  <w:num w:numId="82">
    <w:abstractNumId w:val="80"/>
  </w:num>
  <w:num w:numId="83">
    <w:abstractNumId w:val="58"/>
  </w:num>
  <w:num w:numId="84">
    <w:abstractNumId w:val="19"/>
  </w:num>
  <w:num w:numId="85">
    <w:abstractNumId w:val="14"/>
  </w:num>
  <w:num w:numId="86">
    <w:abstractNumId w:val="48"/>
  </w:num>
  <w:num w:numId="87">
    <w:abstractNumId w:val="91"/>
  </w:num>
  <w:num w:numId="88">
    <w:abstractNumId w:val="109"/>
  </w:num>
  <w:num w:numId="89">
    <w:abstractNumId w:val="97"/>
  </w:num>
  <w:num w:numId="90">
    <w:abstractNumId w:val="9"/>
  </w:num>
  <w:num w:numId="91">
    <w:abstractNumId w:val="77"/>
  </w:num>
  <w:num w:numId="92">
    <w:abstractNumId w:val="17"/>
  </w:num>
  <w:num w:numId="93">
    <w:abstractNumId w:val="102"/>
  </w:num>
  <w:num w:numId="94">
    <w:abstractNumId w:val="15"/>
  </w:num>
  <w:num w:numId="95">
    <w:abstractNumId w:val="5"/>
  </w:num>
  <w:num w:numId="96">
    <w:abstractNumId w:val="7"/>
  </w:num>
  <w:num w:numId="97">
    <w:abstractNumId w:val="4"/>
  </w:num>
  <w:num w:numId="98">
    <w:abstractNumId w:val="6"/>
  </w:num>
  <w:num w:numId="99">
    <w:abstractNumId w:val="86"/>
  </w:num>
  <w:num w:numId="100">
    <w:abstractNumId w:val="40"/>
  </w:num>
  <w:num w:numId="101">
    <w:abstractNumId w:val="89"/>
  </w:num>
  <w:num w:numId="102">
    <w:abstractNumId w:val="54"/>
  </w:num>
  <w:num w:numId="103">
    <w:abstractNumId w:val="88"/>
  </w:num>
  <w:num w:numId="104">
    <w:abstractNumId w:val="107"/>
  </w:num>
  <w:num w:numId="105">
    <w:abstractNumId w:val="50"/>
  </w:num>
  <w:num w:numId="106">
    <w:abstractNumId w:val="53"/>
  </w:num>
  <w:num w:numId="107">
    <w:abstractNumId w:val="2"/>
  </w:num>
  <w:num w:numId="108">
    <w:abstractNumId w:val="59"/>
  </w:num>
  <w:num w:numId="109">
    <w:abstractNumId w:val="64"/>
  </w:num>
  <w:num w:numId="110">
    <w:abstractNumId w:val="112"/>
  </w:num>
  <w:num w:numId="111">
    <w:abstractNumId w:val="49"/>
  </w:num>
  <w:num w:numId="112">
    <w:abstractNumId w:val="31"/>
  </w:num>
  <w:num w:numId="113">
    <w:abstractNumId w:val="96"/>
  </w:num>
  <w:num w:numId="114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67F97C0"/>
    <w:rsid w:val="06FBB265"/>
    <w:rsid w:val="07011CC2"/>
    <w:rsid w:val="07644792"/>
    <w:rsid w:val="077FEAED"/>
    <w:rsid w:val="091FE5D5"/>
    <w:rsid w:val="09284798"/>
    <w:rsid w:val="0DD53228"/>
    <w:rsid w:val="0F2B6FD9"/>
    <w:rsid w:val="129FC7A7"/>
    <w:rsid w:val="16EF623C"/>
    <w:rsid w:val="16FF202C"/>
    <w:rsid w:val="17BF0BA0"/>
    <w:rsid w:val="17FF4685"/>
    <w:rsid w:val="183C240D"/>
    <w:rsid w:val="18BFEE76"/>
    <w:rsid w:val="19AB721E"/>
    <w:rsid w:val="1AA24D9F"/>
    <w:rsid w:val="1AE34FA4"/>
    <w:rsid w:val="1B9FD1F7"/>
    <w:rsid w:val="1BAF037D"/>
    <w:rsid w:val="1BB22C19"/>
    <w:rsid w:val="1BBE2376"/>
    <w:rsid w:val="1D6956B0"/>
    <w:rsid w:val="1D7B5C97"/>
    <w:rsid w:val="1DFAC5BE"/>
    <w:rsid w:val="1EDEEAAB"/>
    <w:rsid w:val="1EFBBB2F"/>
    <w:rsid w:val="1F5E0734"/>
    <w:rsid w:val="1F8E2D08"/>
    <w:rsid w:val="1FA90401"/>
    <w:rsid w:val="1FD75650"/>
    <w:rsid w:val="1FF65CAF"/>
    <w:rsid w:val="25F7660E"/>
    <w:rsid w:val="276E2584"/>
    <w:rsid w:val="27995B3E"/>
    <w:rsid w:val="27FC9739"/>
    <w:rsid w:val="28DA2E89"/>
    <w:rsid w:val="2A4254F9"/>
    <w:rsid w:val="2ABF7327"/>
    <w:rsid w:val="2BE78DAB"/>
    <w:rsid w:val="2D1F32F4"/>
    <w:rsid w:val="2DAE5017"/>
    <w:rsid w:val="2DAFFAFE"/>
    <w:rsid w:val="2DEEB7D7"/>
    <w:rsid w:val="2DFF97B3"/>
    <w:rsid w:val="2E4DF882"/>
    <w:rsid w:val="2E9723D2"/>
    <w:rsid w:val="2EEF322A"/>
    <w:rsid w:val="2EFD6B6B"/>
    <w:rsid w:val="2EFF0AB5"/>
    <w:rsid w:val="2F6D34A8"/>
    <w:rsid w:val="2F7D22EF"/>
    <w:rsid w:val="2FF78B2F"/>
    <w:rsid w:val="2FFD4651"/>
    <w:rsid w:val="2FFD52A5"/>
    <w:rsid w:val="2FFE1EC2"/>
    <w:rsid w:val="323B4D81"/>
    <w:rsid w:val="325D0CBC"/>
    <w:rsid w:val="33A320C6"/>
    <w:rsid w:val="33D7D4BD"/>
    <w:rsid w:val="34B70380"/>
    <w:rsid w:val="36F97763"/>
    <w:rsid w:val="36FB0B44"/>
    <w:rsid w:val="375EB0D8"/>
    <w:rsid w:val="37F84244"/>
    <w:rsid w:val="37FDE0A0"/>
    <w:rsid w:val="37FFA198"/>
    <w:rsid w:val="39BD0F6B"/>
    <w:rsid w:val="39D7A4AB"/>
    <w:rsid w:val="39F80907"/>
    <w:rsid w:val="39FFEC35"/>
    <w:rsid w:val="3AE174A3"/>
    <w:rsid w:val="3AFD16ED"/>
    <w:rsid w:val="3B7EBC23"/>
    <w:rsid w:val="3BCD1257"/>
    <w:rsid w:val="3BFF5934"/>
    <w:rsid w:val="3BFFF77E"/>
    <w:rsid w:val="3CC988C0"/>
    <w:rsid w:val="3D7D21E4"/>
    <w:rsid w:val="3DA7D642"/>
    <w:rsid w:val="3DBE3582"/>
    <w:rsid w:val="3DEEBC23"/>
    <w:rsid w:val="3DFEF735"/>
    <w:rsid w:val="3EB7BD89"/>
    <w:rsid w:val="3F70A9FB"/>
    <w:rsid w:val="3F7FB82A"/>
    <w:rsid w:val="3F9F0149"/>
    <w:rsid w:val="3FB68528"/>
    <w:rsid w:val="3FCD4960"/>
    <w:rsid w:val="3FEFD7FC"/>
    <w:rsid w:val="3FEFEB0C"/>
    <w:rsid w:val="3FF68957"/>
    <w:rsid w:val="3FF6CE2C"/>
    <w:rsid w:val="3FFBA9B7"/>
    <w:rsid w:val="3FFD8184"/>
    <w:rsid w:val="3FFF15AA"/>
    <w:rsid w:val="3FFF7F75"/>
    <w:rsid w:val="3FFFC66A"/>
    <w:rsid w:val="3FFFC9D8"/>
    <w:rsid w:val="42EE459C"/>
    <w:rsid w:val="43446334"/>
    <w:rsid w:val="43BF70A5"/>
    <w:rsid w:val="44A84E71"/>
    <w:rsid w:val="45EFEA0B"/>
    <w:rsid w:val="45F30A79"/>
    <w:rsid w:val="477DCE1E"/>
    <w:rsid w:val="47FAC173"/>
    <w:rsid w:val="47FFC58E"/>
    <w:rsid w:val="4AFFDADF"/>
    <w:rsid w:val="4B6F12CC"/>
    <w:rsid w:val="4B73C1FD"/>
    <w:rsid w:val="4DAE0BA9"/>
    <w:rsid w:val="4DBEA1FE"/>
    <w:rsid w:val="4DDF6141"/>
    <w:rsid w:val="4E1B1C9E"/>
    <w:rsid w:val="4E272978"/>
    <w:rsid w:val="4F3F8A39"/>
    <w:rsid w:val="4F7471F1"/>
    <w:rsid w:val="4FDF270B"/>
    <w:rsid w:val="4FF78E8B"/>
    <w:rsid w:val="4FFE1F52"/>
    <w:rsid w:val="52FE03E6"/>
    <w:rsid w:val="537F9190"/>
    <w:rsid w:val="53BDBBD9"/>
    <w:rsid w:val="53DDEA8B"/>
    <w:rsid w:val="56AF758A"/>
    <w:rsid w:val="573E1E21"/>
    <w:rsid w:val="575DD99E"/>
    <w:rsid w:val="57D790A0"/>
    <w:rsid w:val="57E5329B"/>
    <w:rsid w:val="57ED50F3"/>
    <w:rsid w:val="57F78A1A"/>
    <w:rsid w:val="57FDE14A"/>
    <w:rsid w:val="57FE9044"/>
    <w:rsid w:val="597FD23D"/>
    <w:rsid w:val="59D9562A"/>
    <w:rsid w:val="5A5D1E3A"/>
    <w:rsid w:val="5AF5C69B"/>
    <w:rsid w:val="5AF6E11D"/>
    <w:rsid w:val="5AFB3973"/>
    <w:rsid w:val="5AFEBBCE"/>
    <w:rsid w:val="5B487E91"/>
    <w:rsid w:val="5B8F26A6"/>
    <w:rsid w:val="5BEBAD35"/>
    <w:rsid w:val="5BF7C85E"/>
    <w:rsid w:val="5BFF3DA1"/>
    <w:rsid w:val="5CF9550F"/>
    <w:rsid w:val="5CFB7FEE"/>
    <w:rsid w:val="5D5E7D5F"/>
    <w:rsid w:val="5D7F2C80"/>
    <w:rsid w:val="5D96F6CF"/>
    <w:rsid w:val="5DA5F660"/>
    <w:rsid w:val="5DF6B746"/>
    <w:rsid w:val="5DFC96B7"/>
    <w:rsid w:val="5DFEEC98"/>
    <w:rsid w:val="5DFFE136"/>
    <w:rsid w:val="5E7F2AF5"/>
    <w:rsid w:val="5EB6A84A"/>
    <w:rsid w:val="5EB6B8D2"/>
    <w:rsid w:val="5EE9BFC2"/>
    <w:rsid w:val="5EF7F96A"/>
    <w:rsid w:val="5EF9524A"/>
    <w:rsid w:val="5EFA0620"/>
    <w:rsid w:val="5EFEBDE8"/>
    <w:rsid w:val="5F17B2FB"/>
    <w:rsid w:val="5F3F74C2"/>
    <w:rsid w:val="5F5D06E2"/>
    <w:rsid w:val="5F760161"/>
    <w:rsid w:val="5F7D2716"/>
    <w:rsid w:val="5F7FC00F"/>
    <w:rsid w:val="5FB4CECA"/>
    <w:rsid w:val="5FB7E9B9"/>
    <w:rsid w:val="5FBFB583"/>
    <w:rsid w:val="5FD48401"/>
    <w:rsid w:val="5FDFC029"/>
    <w:rsid w:val="5FEC720F"/>
    <w:rsid w:val="5FEEE641"/>
    <w:rsid w:val="5FEF5D00"/>
    <w:rsid w:val="5FF7F5D5"/>
    <w:rsid w:val="5FFBA3D7"/>
    <w:rsid w:val="5FFD8821"/>
    <w:rsid w:val="6067CD52"/>
    <w:rsid w:val="607F87F3"/>
    <w:rsid w:val="60DF1328"/>
    <w:rsid w:val="64FE903E"/>
    <w:rsid w:val="65B96638"/>
    <w:rsid w:val="65BFACCB"/>
    <w:rsid w:val="66BFBC74"/>
    <w:rsid w:val="66F37D36"/>
    <w:rsid w:val="6720E363"/>
    <w:rsid w:val="677FA93C"/>
    <w:rsid w:val="677FD1EF"/>
    <w:rsid w:val="67EFB4B6"/>
    <w:rsid w:val="67F6FEA1"/>
    <w:rsid w:val="67FD0717"/>
    <w:rsid w:val="67FF2883"/>
    <w:rsid w:val="68B98460"/>
    <w:rsid w:val="68CA2609"/>
    <w:rsid w:val="68CC1AED"/>
    <w:rsid w:val="68E587A2"/>
    <w:rsid w:val="69A76E99"/>
    <w:rsid w:val="69BB0F42"/>
    <w:rsid w:val="69C38B9F"/>
    <w:rsid w:val="69F7B026"/>
    <w:rsid w:val="6A637494"/>
    <w:rsid w:val="6AB34B5A"/>
    <w:rsid w:val="6ADFDB31"/>
    <w:rsid w:val="6AFE3610"/>
    <w:rsid w:val="6B3FAC90"/>
    <w:rsid w:val="6BBE8CB9"/>
    <w:rsid w:val="6BCF62E6"/>
    <w:rsid w:val="6BD76766"/>
    <w:rsid w:val="6BE33EBF"/>
    <w:rsid w:val="6BE658CA"/>
    <w:rsid w:val="6BF79020"/>
    <w:rsid w:val="6BFF445B"/>
    <w:rsid w:val="6BFF648E"/>
    <w:rsid w:val="6BFF9253"/>
    <w:rsid w:val="6BFFA9C0"/>
    <w:rsid w:val="6CD3A16D"/>
    <w:rsid w:val="6CE5E95F"/>
    <w:rsid w:val="6CFF5890"/>
    <w:rsid w:val="6D535020"/>
    <w:rsid w:val="6D954030"/>
    <w:rsid w:val="6DAE7056"/>
    <w:rsid w:val="6DBF3AAE"/>
    <w:rsid w:val="6DEBE7EF"/>
    <w:rsid w:val="6DF84BA6"/>
    <w:rsid w:val="6DFD59C0"/>
    <w:rsid w:val="6DFF0393"/>
    <w:rsid w:val="6DFF65B3"/>
    <w:rsid w:val="6E5F49A6"/>
    <w:rsid w:val="6ED75EBF"/>
    <w:rsid w:val="6EE77CDD"/>
    <w:rsid w:val="6EEF676D"/>
    <w:rsid w:val="6EFF4E35"/>
    <w:rsid w:val="6F3E5AD8"/>
    <w:rsid w:val="6F3EC7AA"/>
    <w:rsid w:val="6F3FC7A6"/>
    <w:rsid w:val="6F4E4875"/>
    <w:rsid w:val="6F6FB930"/>
    <w:rsid w:val="6F7E6068"/>
    <w:rsid w:val="6F8BA109"/>
    <w:rsid w:val="6F9FDD34"/>
    <w:rsid w:val="6FBB6C9F"/>
    <w:rsid w:val="6FBF262E"/>
    <w:rsid w:val="6FCE784E"/>
    <w:rsid w:val="6FF12BE6"/>
    <w:rsid w:val="6FFF37D2"/>
    <w:rsid w:val="6FFF5B05"/>
    <w:rsid w:val="6FFF9878"/>
    <w:rsid w:val="70DE2EF1"/>
    <w:rsid w:val="71FE9E79"/>
    <w:rsid w:val="72F743BE"/>
    <w:rsid w:val="72FB5C8A"/>
    <w:rsid w:val="73B5796B"/>
    <w:rsid w:val="73CBAA84"/>
    <w:rsid w:val="73FC167C"/>
    <w:rsid w:val="754F8BCE"/>
    <w:rsid w:val="75B80ECD"/>
    <w:rsid w:val="75BB816C"/>
    <w:rsid w:val="75ED230C"/>
    <w:rsid w:val="75F28EE2"/>
    <w:rsid w:val="75F34C31"/>
    <w:rsid w:val="75F7BD38"/>
    <w:rsid w:val="765F71E7"/>
    <w:rsid w:val="765FF038"/>
    <w:rsid w:val="76A42992"/>
    <w:rsid w:val="76DDB38B"/>
    <w:rsid w:val="76FCB2CC"/>
    <w:rsid w:val="76FF88F9"/>
    <w:rsid w:val="773B15EB"/>
    <w:rsid w:val="773ECAA7"/>
    <w:rsid w:val="7767D887"/>
    <w:rsid w:val="777D9A1D"/>
    <w:rsid w:val="777F294F"/>
    <w:rsid w:val="777F8CB2"/>
    <w:rsid w:val="77AED32C"/>
    <w:rsid w:val="77BDA2F9"/>
    <w:rsid w:val="77CF9640"/>
    <w:rsid w:val="77CFB802"/>
    <w:rsid w:val="77EDD4C5"/>
    <w:rsid w:val="77FA9BB6"/>
    <w:rsid w:val="77FBF92F"/>
    <w:rsid w:val="77FD4BD0"/>
    <w:rsid w:val="77FF722E"/>
    <w:rsid w:val="77FF92F5"/>
    <w:rsid w:val="78F1CEC8"/>
    <w:rsid w:val="78FFF917"/>
    <w:rsid w:val="797F7468"/>
    <w:rsid w:val="79AD0948"/>
    <w:rsid w:val="79FF7ABD"/>
    <w:rsid w:val="7A780EC4"/>
    <w:rsid w:val="7ADF0F79"/>
    <w:rsid w:val="7ADF528A"/>
    <w:rsid w:val="7AF503BE"/>
    <w:rsid w:val="7AFF3C5F"/>
    <w:rsid w:val="7AFF8947"/>
    <w:rsid w:val="7B5750CE"/>
    <w:rsid w:val="7BCC13F9"/>
    <w:rsid w:val="7BDA5AA4"/>
    <w:rsid w:val="7BF37116"/>
    <w:rsid w:val="7BF5251D"/>
    <w:rsid w:val="7BF6A910"/>
    <w:rsid w:val="7BFCDBFB"/>
    <w:rsid w:val="7BFF1567"/>
    <w:rsid w:val="7BFF6460"/>
    <w:rsid w:val="7BFF90D4"/>
    <w:rsid w:val="7C521972"/>
    <w:rsid w:val="7C5F4108"/>
    <w:rsid w:val="7CB76663"/>
    <w:rsid w:val="7CFFDA69"/>
    <w:rsid w:val="7CFFF20D"/>
    <w:rsid w:val="7D59CA48"/>
    <w:rsid w:val="7D5D5DE6"/>
    <w:rsid w:val="7D771591"/>
    <w:rsid w:val="7D7C5208"/>
    <w:rsid w:val="7D7FC293"/>
    <w:rsid w:val="7D9DD133"/>
    <w:rsid w:val="7DA79209"/>
    <w:rsid w:val="7DAFCC03"/>
    <w:rsid w:val="7DBB8611"/>
    <w:rsid w:val="7DBBAA15"/>
    <w:rsid w:val="7DBDBCB5"/>
    <w:rsid w:val="7DC6EA43"/>
    <w:rsid w:val="7DDF07E5"/>
    <w:rsid w:val="7DDF2776"/>
    <w:rsid w:val="7DE79805"/>
    <w:rsid w:val="7DEF64E0"/>
    <w:rsid w:val="7DEF953C"/>
    <w:rsid w:val="7DEFD115"/>
    <w:rsid w:val="7DF352CC"/>
    <w:rsid w:val="7DFF337C"/>
    <w:rsid w:val="7DFFA877"/>
    <w:rsid w:val="7E2DEB86"/>
    <w:rsid w:val="7E6F371C"/>
    <w:rsid w:val="7E7FB721"/>
    <w:rsid w:val="7E8E4245"/>
    <w:rsid w:val="7E991A42"/>
    <w:rsid w:val="7EB60D72"/>
    <w:rsid w:val="7EB975BA"/>
    <w:rsid w:val="7EBFA519"/>
    <w:rsid w:val="7EC78FE0"/>
    <w:rsid w:val="7ED9B17F"/>
    <w:rsid w:val="7ED9F79B"/>
    <w:rsid w:val="7EECF78E"/>
    <w:rsid w:val="7EF3A352"/>
    <w:rsid w:val="7EF574EF"/>
    <w:rsid w:val="7EF72142"/>
    <w:rsid w:val="7EFB624E"/>
    <w:rsid w:val="7EFF3E64"/>
    <w:rsid w:val="7EFFCD2F"/>
    <w:rsid w:val="7F5395B2"/>
    <w:rsid w:val="7F5DF28F"/>
    <w:rsid w:val="7F5F0AF1"/>
    <w:rsid w:val="7F674000"/>
    <w:rsid w:val="7F67F514"/>
    <w:rsid w:val="7F76690F"/>
    <w:rsid w:val="7F79C282"/>
    <w:rsid w:val="7F7B6CAE"/>
    <w:rsid w:val="7F7D1663"/>
    <w:rsid w:val="7F7E3D02"/>
    <w:rsid w:val="7F7E9B39"/>
    <w:rsid w:val="7F7ED423"/>
    <w:rsid w:val="7F7F0F8E"/>
    <w:rsid w:val="7F7F4649"/>
    <w:rsid w:val="7FAFD03C"/>
    <w:rsid w:val="7FB12654"/>
    <w:rsid w:val="7FB3542A"/>
    <w:rsid w:val="7FB7B96F"/>
    <w:rsid w:val="7FBBC25C"/>
    <w:rsid w:val="7FBD9626"/>
    <w:rsid w:val="7FBE986E"/>
    <w:rsid w:val="7FBF6DD0"/>
    <w:rsid w:val="7FBFB87E"/>
    <w:rsid w:val="7FBFFE52"/>
    <w:rsid w:val="7FCD17FE"/>
    <w:rsid w:val="7FCFCF31"/>
    <w:rsid w:val="7FD71E84"/>
    <w:rsid w:val="7FD7E9A0"/>
    <w:rsid w:val="7FDF31F1"/>
    <w:rsid w:val="7FDF8B16"/>
    <w:rsid w:val="7FE77300"/>
    <w:rsid w:val="7FE9FBB2"/>
    <w:rsid w:val="7FEDC4DF"/>
    <w:rsid w:val="7FEE7923"/>
    <w:rsid w:val="7FEF7C75"/>
    <w:rsid w:val="7FF3CDB4"/>
    <w:rsid w:val="7FF5A192"/>
    <w:rsid w:val="7FF6371A"/>
    <w:rsid w:val="7FF67285"/>
    <w:rsid w:val="7FF71598"/>
    <w:rsid w:val="7FF76FB1"/>
    <w:rsid w:val="7FFA3D8A"/>
    <w:rsid w:val="7FFA7055"/>
    <w:rsid w:val="7FFB4C44"/>
    <w:rsid w:val="7FFB773D"/>
    <w:rsid w:val="7FFBB47E"/>
    <w:rsid w:val="7FFC6068"/>
    <w:rsid w:val="7FFD1992"/>
    <w:rsid w:val="7FFD34DE"/>
    <w:rsid w:val="7FFF2E47"/>
    <w:rsid w:val="7FFF4CFE"/>
    <w:rsid w:val="7FFF7D86"/>
    <w:rsid w:val="805F3758"/>
    <w:rsid w:val="86BE5129"/>
    <w:rsid w:val="87E14162"/>
    <w:rsid w:val="8D73D358"/>
    <w:rsid w:val="8DDED6D8"/>
    <w:rsid w:val="8EDC2909"/>
    <w:rsid w:val="8EFA468C"/>
    <w:rsid w:val="8FFD7EBC"/>
    <w:rsid w:val="8FFFA67E"/>
    <w:rsid w:val="92FFB9DC"/>
    <w:rsid w:val="955501BE"/>
    <w:rsid w:val="96FBA4BD"/>
    <w:rsid w:val="97753FC0"/>
    <w:rsid w:val="9A5D3CD2"/>
    <w:rsid w:val="9B5BD263"/>
    <w:rsid w:val="9D6FA423"/>
    <w:rsid w:val="9DB77CC2"/>
    <w:rsid w:val="9DF7BEE5"/>
    <w:rsid w:val="9EFC5EAD"/>
    <w:rsid w:val="9F4FF57C"/>
    <w:rsid w:val="9F8F47FC"/>
    <w:rsid w:val="9F9B7451"/>
    <w:rsid w:val="9FDD537C"/>
    <w:rsid w:val="9FE554B6"/>
    <w:rsid w:val="A77FF132"/>
    <w:rsid w:val="A7EEEC94"/>
    <w:rsid w:val="A7F1D7C4"/>
    <w:rsid w:val="A97F623E"/>
    <w:rsid w:val="A9FAA9B0"/>
    <w:rsid w:val="AB77C946"/>
    <w:rsid w:val="ABEF2903"/>
    <w:rsid w:val="ABFF82C0"/>
    <w:rsid w:val="ACAB5355"/>
    <w:rsid w:val="AD3FA195"/>
    <w:rsid w:val="ADFD4FC7"/>
    <w:rsid w:val="AE796A86"/>
    <w:rsid w:val="AEAE45FC"/>
    <w:rsid w:val="AEBD03A0"/>
    <w:rsid w:val="AEFD0E5F"/>
    <w:rsid w:val="AEFF635A"/>
    <w:rsid w:val="AF7F8664"/>
    <w:rsid w:val="AF9F68B9"/>
    <w:rsid w:val="AF9FD1D6"/>
    <w:rsid w:val="AFBF8780"/>
    <w:rsid w:val="AFF037C5"/>
    <w:rsid w:val="B0A6CAF1"/>
    <w:rsid w:val="B1DFC2D6"/>
    <w:rsid w:val="B3598DD4"/>
    <w:rsid w:val="B3BEE632"/>
    <w:rsid w:val="B3BF8061"/>
    <w:rsid w:val="B5B7199B"/>
    <w:rsid w:val="B63B7208"/>
    <w:rsid w:val="B6F7AF6D"/>
    <w:rsid w:val="B6FBD1B4"/>
    <w:rsid w:val="B72BE48E"/>
    <w:rsid w:val="B77DC522"/>
    <w:rsid w:val="B77DF48B"/>
    <w:rsid w:val="B78F430C"/>
    <w:rsid w:val="B7BD74B4"/>
    <w:rsid w:val="B7DBE59F"/>
    <w:rsid w:val="B7EAD4DF"/>
    <w:rsid w:val="B7FFD6EC"/>
    <w:rsid w:val="B7FFF110"/>
    <w:rsid w:val="B95576C3"/>
    <w:rsid w:val="B9FD5768"/>
    <w:rsid w:val="BABF5D25"/>
    <w:rsid w:val="BB6791D5"/>
    <w:rsid w:val="BB8F8FAC"/>
    <w:rsid w:val="BBAEAAC6"/>
    <w:rsid w:val="BBEBD585"/>
    <w:rsid w:val="BBFD3D07"/>
    <w:rsid w:val="BCD65448"/>
    <w:rsid w:val="BCEA3118"/>
    <w:rsid w:val="BD67033A"/>
    <w:rsid w:val="BE3F0576"/>
    <w:rsid w:val="BEAD361C"/>
    <w:rsid w:val="BEAF7D45"/>
    <w:rsid w:val="BEB7628F"/>
    <w:rsid w:val="BEEFCB4B"/>
    <w:rsid w:val="BEFE3EBC"/>
    <w:rsid w:val="BEFED244"/>
    <w:rsid w:val="BEFF24EF"/>
    <w:rsid w:val="BF25E749"/>
    <w:rsid w:val="BF7F238B"/>
    <w:rsid w:val="BFC7BA24"/>
    <w:rsid w:val="BFDD68C1"/>
    <w:rsid w:val="BFE6F841"/>
    <w:rsid w:val="BFF63422"/>
    <w:rsid w:val="BFF67E51"/>
    <w:rsid w:val="BFFBBA18"/>
    <w:rsid w:val="BFFE0C86"/>
    <w:rsid w:val="BFFEE7C7"/>
    <w:rsid w:val="C0F710CD"/>
    <w:rsid w:val="C3E8C85C"/>
    <w:rsid w:val="C5CDD0D2"/>
    <w:rsid w:val="C5F5AFF2"/>
    <w:rsid w:val="C6F76A0B"/>
    <w:rsid w:val="C7ED68AC"/>
    <w:rsid w:val="C7F7A841"/>
    <w:rsid w:val="C7FECDFA"/>
    <w:rsid w:val="C7FF073B"/>
    <w:rsid w:val="CB5F501F"/>
    <w:rsid w:val="CB7F52F3"/>
    <w:rsid w:val="CBF2D0F4"/>
    <w:rsid w:val="CBF6CD1F"/>
    <w:rsid w:val="CDAB3855"/>
    <w:rsid w:val="CDFD83C5"/>
    <w:rsid w:val="CEF784E4"/>
    <w:rsid w:val="CFD58D43"/>
    <w:rsid w:val="CFFF6BB9"/>
    <w:rsid w:val="D1F72E1D"/>
    <w:rsid w:val="D33EA196"/>
    <w:rsid w:val="D3FFA0F4"/>
    <w:rsid w:val="D43750B9"/>
    <w:rsid w:val="D4FED6D5"/>
    <w:rsid w:val="D5DE8897"/>
    <w:rsid w:val="D5FD3A14"/>
    <w:rsid w:val="D73E908C"/>
    <w:rsid w:val="D79B7542"/>
    <w:rsid w:val="D7AF72E7"/>
    <w:rsid w:val="D7CF9E80"/>
    <w:rsid w:val="D7DE406C"/>
    <w:rsid w:val="D7EDFBF7"/>
    <w:rsid w:val="D7F70D00"/>
    <w:rsid w:val="D7FB1134"/>
    <w:rsid w:val="D8FF1D66"/>
    <w:rsid w:val="D8FF34EC"/>
    <w:rsid w:val="D9FD1F7F"/>
    <w:rsid w:val="DA61B5CB"/>
    <w:rsid w:val="DA6BB1EE"/>
    <w:rsid w:val="DBA93E06"/>
    <w:rsid w:val="DBB4C983"/>
    <w:rsid w:val="DBF7EB76"/>
    <w:rsid w:val="DC726AED"/>
    <w:rsid w:val="DCB73B2E"/>
    <w:rsid w:val="DCFB421F"/>
    <w:rsid w:val="DD6BAF87"/>
    <w:rsid w:val="DD7502B9"/>
    <w:rsid w:val="DE1EAC38"/>
    <w:rsid w:val="DEFF0A97"/>
    <w:rsid w:val="DF3F2369"/>
    <w:rsid w:val="DF5F3B28"/>
    <w:rsid w:val="DF7D0FEE"/>
    <w:rsid w:val="DF7E53E9"/>
    <w:rsid w:val="DF7E7044"/>
    <w:rsid w:val="DF7FEF01"/>
    <w:rsid w:val="DF9DBEC1"/>
    <w:rsid w:val="DFAFABE8"/>
    <w:rsid w:val="DFCF48EF"/>
    <w:rsid w:val="DFD8ABFF"/>
    <w:rsid w:val="DFDE8FD1"/>
    <w:rsid w:val="DFED0BC4"/>
    <w:rsid w:val="DFEE5494"/>
    <w:rsid w:val="DFEF033E"/>
    <w:rsid w:val="DFEF8869"/>
    <w:rsid w:val="DFF78594"/>
    <w:rsid w:val="DFFA5C4B"/>
    <w:rsid w:val="DFFDB2A9"/>
    <w:rsid w:val="DFFF0A28"/>
    <w:rsid w:val="DFFF650C"/>
    <w:rsid w:val="E37BDF33"/>
    <w:rsid w:val="E37FFA14"/>
    <w:rsid w:val="E3D6AB43"/>
    <w:rsid w:val="E3FD80E0"/>
    <w:rsid w:val="E3FF8D24"/>
    <w:rsid w:val="E4DAF9A5"/>
    <w:rsid w:val="E4EF8DC8"/>
    <w:rsid w:val="E4FE2B0E"/>
    <w:rsid w:val="E5DFEFA1"/>
    <w:rsid w:val="E6BE9FBD"/>
    <w:rsid w:val="E6BF5A40"/>
    <w:rsid w:val="E70F4381"/>
    <w:rsid w:val="E777199E"/>
    <w:rsid w:val="E77EB919"/>
    <w:rsid w:val="E79FF21B"/>
    <w:rsid w:val="E7DFA8FA"/>
    <w:rsid w:val="E7F732D8"/>
    <w:rsid w:val="E7FAE683"/>
    <w:rsid w:val="E7FE3684"/>
    <w:rsid w:val="E7FFCC23"/>
    <w:rsid w:val="EA7F763A"/>
    <w:rsid w:val="EABD44E1"/>
    <w:rsid w:val="EAFC2186"/>
    <w:rsid w:val="EB35A1C7"/>
    <w:rsid w:val="EBB2AF48"/>
    <w:rsid w:val="EBF760BE"/>
    <w:rsid w:val="EBFE4087"/>
    <w:rsid w:val="EBFEE38D"/>
    <w:rsid w:val="ECB41CB0"/>
    <w:rsid w:val="ECDF4E9D"/>
    <w:rsid w:val="ECFB54A2"/>
    <w:rsid w:val="ED1EA695"/>
    <w:rsid w:val="ED3AAC2F"/>
    <w:rsid w:val="EDB7AAE0"/>
    <w:rsid w:val="EDDFE858"/>
    <w:rsid w:val="EDE4E2C1"/>
    <w:rsid w:val="EDFF29AB"/>
    <w:rsid w:val="EEB71C75"/>
    <w:rsid w:val="EEEF3142"/>
    <w:rsid w:val="EEFFA940"/>
    <w:rsid w:val="EEFFAA39"/>
    <w:rsid w:val="EF47BD3B"/>
    <w:rsid w:val="EF6DC69A"/>
    <w:rsid w:val="EF7F73D7"/>
    <w:rsid w:val="EF83923D"/>
    <w:rsid w:val="EF8ED550"/>
    <w:rsid w:val="EF8FD796"/>
    <w:rsid w:val="EF9DA174"/>
    <w:rsid w:val="EFBD1C6F"/>
    <w:rsid w:val="EFBFC5EF"/>
    <w:rsid w:val="EFDBFF23"/>
    <w:rsid w:val="EFDE2BE6"/>
    <w:rsid w:val="EFEF96C6"/>
    <w:rsid w:val="EFF048D0"/>
    <w:rsid w:val="EFF35E64"/>
    <w:rsid w:val="EFF37944"/>
    <w:rsid w:val="EFF626B8"/>
    <w:rsid w:val="EFFF2BFB"/>
    <w:rsid w:val="EFFF3875"/>
    <w:rsid w:val="EFFF70E4"/>
    <w:rsid w:val="F1C5A499"/>
    <w:rsid w:val="F1EF7CFF"/>
    <w:rsid w:val="F1FB9713"/>
    <w:rsid w:val="F21140D3"/>
    <w:rsid w:val="F2D776FD"/>
    <w:rsid w:val="F3B3C625"/>
    <w:rsid w:val="F3D542CB"/>
    <w:rsid w:val="F3FB3F79"/>
    <w:rsid w:val="F3FB837A"/>
    <w:rsid w:val="F3FD89D0"/>
    <w:rsid w:val="F4BFAB4A"/>
    <w:rsid w:val="F4FFD5F0"/>
    <w:rsid w:val="F52E5AB1"/>
    <w:rsid w:val="F55BF32A"/>
    <w:rsid w:val="F5AE5444"/>
    <w:rsid w:val="F5BF31DE"/>
    <w:rsid w:val="F5F7ACE7"/>
    <w:rsid w:val="F63F4142"/>
    <w:rsid w:val="F65764D7"/>
    <w:rsid w:val="F65CF287"/>
    <w:rsid w:val="F67BD532"/>
    <w:rsid w:val="F67DEFEB"/>
    <w:rsid w:val="F6BD4DC3"/>
    <w:rsid w:val="F6D71458"/>
    <w:rsid w:val="F6DA20AC"/>
    <w:rsid w:val="F6E5F133"/>
    <w:rsid w:val="F6FB1B99"/>
    <w:rsid w:val="F6FF7CE9"/>
    <w:rsid w:val="F6FFD302"/>
    <w:rsid w:val="F6FFE9C0"/>
    <w:rsid w:val="F73E1B3A"/>
    <w:rsid w:val="F75E960D"/>
    <w:rsid w:val="F76B636A"/>
    <w:rsid w:val="F777C101"/>
    <w:rsid w:val="F77D0CD9"/>
    <w:rsid w:val="F7B0FCFB"/>
    <w:rsid w:val="F7B3D815"/>
    <w:rsid w:val="F7B54683"/>
    <w:rsid w:val="F7BEB5F6"/>
    <w:rsid w:val="F7CF1493"/>
    <w:rsid w:val="F7DE9A37"/>
    <w:rsid w:val="F7DFD660"/>
    <w:rsid w:val="F7E9C7F6"/>
    <w:rsid w:val="F7EAD413"/>
    <w:rsid w:val="F7EEC240"/>
    <w:rsid w:val="F7F4D58E"/>
    <w:rsid w:val="F7FB2058"/>
    <w:rsid w:val="F7FE2E52"/>
    <w:rsid w:val="F7FF19D5"/>
    <w:rsid w:val="F7FF5A39"/>
    <w:rsid w:val="F8EEC4F1"/>
    <w:rsid w:val="F94FDFA7"/>
    <w:rsid w:val="F97F576F"/>
    <w:rsid w:val="F9E790FC"/>
    <w:rsid w:val="F9F33077"/>
    <w:rsid w:val="F9F7073B"/>
    <w:rsid w:val="F9FE3824"/>
    <w:rsid w:val="FAF7A9B8"/>
    <w:rsid w:val="FAFDCFC6"/>
    <w:rsid w:val="FAFE0B0A"/>
    <w:rsid w:val="FAFE64BB"/>
    <w:rsid w:val="FAFFA8FA"/>
    <w:rsid w:val="FB4364FF"/>
    <w:rsid w:val="FB71FEA8"/>
    <w:rsid w:val="FB7BCA9C"/>
    <w:rsid w:val="FB7DB28B"/>
    <w:rsid w:val="FB7FE0A2"/>
    <w:rsid w:val="FB995EDF"/>
    <w:rsid w:val="FB9F6062"/>
    <w:rsid w:val="FBB71253"/>
    <w:rsid w:val="FBBE437E"/>
    <w:rsid w:val="FBC591DC"/>
    <w:rsid w:val="FBEF28AE"/>
    <w:rsid w:val="FBEF88ED"/>
    <w:rsid w:val="FBF75102"/>
    <w:rsid w:val="FBFF37E7"/>
    <w:rsid w:val="FBFF5E17"/>
    <w:rsid w:val="FBFFEBBE"/>
    <w:rsid w:val="FC9D8783"/>
    <w:rsid w:val="FC9FAAE5"/>
    <w:rsid w:val="FCBFE1AE"/>
    <w:rsid w:val="FCFF900C"/>
    <w:rsid w:val="FCFFD224"/>
    <w:rsid w:val="FD1FA956"/>
    <w:rsid w:val="FD6E7C01"/>
    <w:rsid w:val="FD7C7C04"/>
    <w:rsid w:val="FD9FFA4F"/>
    <w:rsid w:val="FDAB757F"/>
    <w:rsid w:val="FDB3C652"/>
    <w:rsid w:val="FDB7F92F"/>
    <w:rsid w:val="FDBB84A5"/>
    <w:rsid w:val="FDBDD799"/>
    <w:rsid w:val="FDDC5620"/>
    <w:rsid w:val="FDDF9414"/>
    <w:rsid w:val="FDDFC1C9"/>
    <w:rsid w:val="FDEA700A"/>
    <w:rsid w:val="FDEF2481"/>
    <w:rsid w:val="FDF0671D"/>
    <w:rsid w:val="FDFF1A7E"/>
    <w:rsid w:val="FDFFD002"/>
    <w:rsid w:val="FE1FA452"/>
    <w:rsid w:val="FE6F7C58"/>
    <w:rsid w:val="FEA37FCD"/>
    <w:rsid w:val="FEDF45EB"/>
    <w:rsid w:val="FEEE4E5B"/>
    <w:rsid w:val="FEFD68AE"/>
    <w:rsid w:val="FEFE83F2"/>
    <w:rsid w:val="FEFEDC46"/>
    <w:rsid w:val="FEFF74A0"/>
    <w:rsid w:val="FEFFA1CF"/>
    <w:rsid w:val="FEFFC402"/>
    <w:rsid w:val="FF5944C2"/>
    <w:rsid w:val="FF5F0685"/>
    <w:rsid w:val="FF6D56F8"/>
    <w:rsid w:val="FF6ED3B7"/>
    <w:rsid w:val="FF73C887"/>
    <w:rsid w:val="FF76A544"/>
    <w:rsid w:val="FF76B58A"/>
    <w:rsid w:val="FF771794"/>
    <w:rsid w:val="FF7B3F4A"/>
    <w:rsid w:val="FF7C7A0B"/>
    <w:rsid w:val="FF7F0F20"/>
    <w:rsid w:val="FF7FE2EE"/>
    <w:rsid w:val="FF7FFE3A"/>
    <w:rsid w:val="FF8F14A2"/>
    <w:rsid w:val="FF9B3EA1"/>
    <w:rsid w:val="FF9D32E6"/>
    <w:rsid w:val="FF9F98AC"/>
    <w:rsid w:val="FFA51C73"/>
    <w:rsid w:val="FFAF4A03"/>
    <w:rsid w:val="FFAFEF0B"/>
    <w:rsid w:val="FFB265EB"/>
    <w:rsid w:val="FFB7698C"/>
    <w:rsid w:val="FFB7EFC1"/>
    <w:rsid w:val="FFBDD0AD"/>
    <w:rsid w:val="FFBDFFF9"/>
    <w:rsid w:val="FFBF7238"/>
    <w:rsid w:val="FFBF7E22"/>
    <w:rsid w:val="FFBFCE42"/>
    <w:rsid w:val="FFBFE5E7"/>
    <w:rsid w:val="FFC79594"/>
    <w:rsid w:val="FFD7BC6B"/>
    <w:rsid w:val="FFDA3AFD"/>
    <w:rsid w:val="FFDE6310"/>
    <w:rsid w:val="FFDF90B7"/>
    <w:rsid w:val="FFDFA07C"/>
    <w:rsid w:val="FFE11F92"/>
    <w:rsid w:val="FFE5E29D"/>
    <w:rsid w:val="FFE6137E"/>
    <w:rsid w:val="FFEB9099"/>
    <w:rsid w:val="FFECBAED"/>
    <w:rsid w:val="FFECCAA7"/>
    <w:rsid w:val="FFED5D12"/>
    <w:rsid w:val="FFEE4D6C"/>
    <w:rsid w:val="FFEF8AF6"/>
    <w:rsid w:val="FFF28B84"/>
    <w:rsid w:val="FFF7A778"/>
    <w:rsid w:val="FFFAB268"/>
    <w:rsid w:val="FFFB6411"/>
    <w:rsid w:val="FFFC5137"/>
    <w:rsid w:val="FFFD1597"/>
    <w:rsid w:val="FFFDB81B"/>
    <w:rsid w:val="FFFDF59E"/>
    <w:rsid w:val="FFFE8763"/>
    <w:rsid w:val="FFFE9312"/>
    <w:rsid w:val="FFFECC8E"/>
    <w:rsid w:val="FFFF21A9"/>
    <w:rsid w:val="FFFF5FBA"/>
    <w:rsid w:val="FFFF63F0"/>
    <w:rsid w:val="FFFF8110"/>
    <w:rsid w:val="FFFF8C40"/>
    <w:rsid w:val="FFFFE48C"/>
    <w:rsid w:val="FFFFE9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6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20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uiPriority w:val="0"/>
  </w:style>
  <w:style w:type="paragraph" w:styleId="15">
    <w:name w:val="toc 4"/>
    <w:basedOn w:val="1"/>
    <w:next w:val="1"/>
    <w:qFormat/>
    <w:uiPriority w:val="0"/>
    <w:pPr>
      <w:ind w:left="1260" w:leftChars="600"/>
    </w:pPr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0"/>
    <w:rPr>
      <w:b/>
    </w:rPr>
  </w:style>
  <w:style w:type="character" w:styleId="22">
    <w:name w:val="FollowedHyperlink"/>
    <w:basedOn w:val="20"/>
    <w:uiPriority w:val="0"/>
    <w:rPr>
      <w:color w:val="96607D"/>
      <w:u w:val="single"/>
    </w:rPr>
  </w:style>
  <w:style w:type="character" w:styleId="23">
    <w:name w:val="Hyperlink"/>
    <w:basedOn w:val="20"/>
    <w:uiPriority w:val="0"/>
    <w:rPr>
      <w:color w:val="467886"/>
      <w:u w:val="single"/>
    </w:rPr>
  </w:style>
  <w:style w:type="character" w:customStyle="1" w:styleId="24">
    <w:name w:val="标题 1 Char"/>
    <w:link w:val="2"/>
    <w:qFormat/>
    <w:uiPriority w:val="0"/>
    <w:rPr>
      <w:rFonts w:ascii="Arial" w:hAnsi="Arial"/>
      <w:b/>
      <w:kern w:val="44"/>
      <w:sz w:val="36"/>
    </w:rPr>
  </w:style>
  <w:style w:type="character" w:customStyle="1" w:styleId="25">
    <w:name w:val="标题 3 Char"/>
    <w:link w:val="4"/>
    <w:uiPriority w:val="0"/>
    <w:rPr>
      <w:rFonts w:ascii="Arial" w:hAnsi="Arial"/>
      <w:b/>
      <w:sz w:val="30"/>
    </w:rPr>
  </w:style>
  <w:style w:type="character" w:customStyle="1" w:styleId="26">
    <w:name w:val="正文 Char"/>
    <w:link w:val="1"/>
    <w:uiPriority w:val="0"/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character" w:customStyle="1" w:styleId="27">
    <w:name w:val="标题 2 Char"/>
    <w:link w:val="3"/>
    <w:uiPriority w:val="0"/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tmp/webword_1682035808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50</Pages>
  <Words>5277</Words>
  <Characters>14856</Characters>
  <Lines>0</Lines>
  <Paragraphs>0</Paragraphs>
  <TotalTime>0</TotalTime>
  <ScaleCrop>false</ScaleCrop>
  <LinksUpToDate>false</LinksUpToDate>
  <CharactersWithSpaces>17375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2018-06-19T17:24:00Z</dcterms:created>
  <dc:creator>47925</dc:creator>
  <cp:lastModifiedBy>Whitney 陈嘉颖</cp:lastModifiedBy>
  <dcterms:modified xsi:type="dcterms:W3CDTF">2026-05-28T14:30:33Z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09A8C6A0A2D6DB5D09E1176A06BBC232_43</vt:lpwstr>
  </property>
  <property fmtid="{D5CDD505-2E9C-101B-9397-08002B2CF9AE}" pid="6" name="KSOTemplateDocerSaveRecord">
    <vt:lpwstr>eyJoZGlkIjoiZjFmZWIzNDg2MmIzZjExOTIzMmViNTBmYTMwYTk0ZWYiLCJ1c2VySWQiOiIxNjQ5ODQwMTEwIn0=</vt:lpwstr>
  </property>
</Properties>
</file>